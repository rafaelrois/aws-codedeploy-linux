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79FA7D" w14:textId="3E9F5E5E" w:rsidR="00490BEE" w:rsidRPr="00490BEE" w:rsidRDefault="00490BEE" w:rsidP="00490BEE">
      <w:pPr>
        <w:pStyle w:val="Heading0"/>
        <w:ind w:firstLine="0"/>
        <w:jc w:val="left"/>
        <w:rPr>
          <w:i/>
          <w:sz w:val="84"/>
          <w:szCs w:val="84"/>
        </w:rPr>
      </w:pPr>
      <w:r w:rsidRPr="00490BEE">
        <w:rPr>
          <w:noProof/>
          <w:sz w:val="84"/>
          <w:szCs w:val="84"/>
          <w:lang w:eastAsia="pt-BR"/>
        </w:rPr>
        <w:drawing>
          <wp:anchor distT="0" distB="7112" distL="114300" distR="114300" simplePos="0" relativeHeight="251642368" behindDoc="0" locked="0" layoutInCell="1" allowOverlap="1" wp14:anchorId="3CF37F46" wp14:editId="6E64A971">
            <wp:simplePos x="0" y="0"/>
            <wp:positionH relativeFrom="margin">
              <wp:align>right</wp:align>
            </wp:positionH>
            <wp:positionV relativeFrom="paragraph">
              <wp:posOffset>-2277</wp:posOffset>
            </wp:positionV>
            <wp:extent cx="1551940" cy="618490"/>
            <wp:effectExtent l="0" t="0" r="0" b="0"/>
            <wp:wrapNone/>
            <wp:docPr id="53" name="Picture 7" descr="logo_dourado_cinza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 descr="logo_dourado_cinza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618490"/>
                    </a:xfrm>
                    <a:prstGeom prst="rect">
                      <a:avLst/>
                    </a:prstGeom>
                    <a:gradFill>
                      <a:gsLst>
                        <a:gs pos="85000">
                          <a:schemeClr val="accent1">
                            <a:tint val="66000"/>
                            <a:satMod val="160000"/>
                            <a:alpha val="0"/>
                          </a:schemeClr>
                        </a:gs>
                        <a:gs pos="50000">
                          <a:schemeClr val="accent1">
                            <a:tint val="44500"/>
                            <a:satMod val="160000"/>
                          </a:schemeClr>
                        </a:gs>
                        <a:gs pos="100000">
                          <a:schemeClr val="accent1">
                            <a:tint val="23500"/>
                            <a:satMod val="160000"/>
                          </a:schemeClr>
                        </a:gs>
                      </a:gsLst>
                      <a:lin ang="5400000" scaled="0"/>
                    </a:gra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43FC0C" w14:textId="6E834FF5" w:rsidR="00FA0FDD" w:rsidRPr="001B4AB6" w:rsidRDefault="00FA0FDD" w:rsidP="00490BEE">
      <w:pPr>
        <w:pStyle w:val="Heading0"/>
        <w:ind w:firstLine="0"/>
        <w:jc w:val="left"/>
        <w:rPr>
          <w:i/>
          <w:sz w:val="68"/>
          <w:szCs w:val="68"/>
        </w:rPr>
      </w:pPr>
      <w:r w:rsidRPr="001B4AB6">
        <w:rPr>
          <w:i/>
          <w:sz w:val="68"/>
          <w:szCs w:val="68"/>
        </w:rPr>
        <w:t xml:space="preserve">Proposta </w:t>
      </w:r>
      <w:r w:rsidR="00F94FDB">
        <w:rPr>
          <w:i/>
          <w:sz w:val="68"/>
          <w:szCs w:val="68"/>
        </w:rPr>
        <w:t>Técnica</w:t>
      </w:r>
      <w:r w:rsidR="00117F87">
        <w:rPr>
          <w:i/>
          <w:sz w:val="68"/>
          <w:szCs w:val="68"/>
        </w:rPr>
        <w:t xml:space="preserve"> </w:t>
      </w:r>
      <w:r w:rsidR="00D7481B">
        <w:rPr>
          <w:i/>
          <w:sz w:val="68"/>
          <w:szCs w:val="68"/>
        </w:rPr>
        <w:t xml:space="preserve">/ </w:t>
      </w:r>
      <w:r w:rsidR="00117F87">
        <w:rPr>
          <w:i/>
          <w:sz w:val="68"/>
          <w:szCs w:val="68"/>
        </w:rPr>
        <w:t xml:space="preserve">Comercial </w:t>
      </w:r>
    </w:p>
    <w:p w14:paraId="5BDCEEF3" w14:textId="32A1CDFD" w:rsidR="00014EBE" w:rsidRDefault="00014EBE" w:rsidP="00D55951">
      <w:pPr>
        <w:pStyle w:val="Heading0"/>
        <w:ind w:firstLine="0"/>
        <w:rPr>
          <w:bCs/>
          <w:i/>
          <w:sz w:val="56"/>
          <w:lang w:val="fr-FR"/>
        </w:rPr>
      </w:pPr>
    </w:p>
    <w:p w14:paraId="2A83CF55" w14:textId="1EAB0E86" w:rsidR="00014EBE" w:rsidRDefault="008575BF" w:rsidP="00D55951">
      <w:pPr>
        <w:pStyle w:val="Heading0"/>
        <w:ind w:firstLine="0"/>
        <w:rPr>
          <w:bCs/>
          <w:i/>
          <w:sz w:val="56"/>
          <w:lang w:val="fr-FR"/>
        </w:rPr>
      </w:pPr>
      <w:r>
        <w:rPr>
          <w:bCs/>
          <w:i/>
          <w:sz w:val="56"/>
          <w:lang w:val="fr-FR"/>
        </w:rPr>
        <w:t>Gestão de Disponibilidade &amp;</w:t>
      </w:r>
      <w:r w:rsidR="00D55951" w:rsidRPr="00D55951">
        <w:rPr>
          <w:bCs/>
          <w:i/>
          <w:sz w:val="56"/>
          <w:lang w:val="fr-FR"/>
        </w:rPr>
        <w:t xml:space="preserve"> </w:t>
      </w:r>
      <w:r w:rsidR="00D55951">
        <w:rPr>
          <w:bCs/>
          <w:i/>
          <w:sz w:val="56"/>
          <w:lang w:val="fr-FR"/>
        </w:rPr>
        <w:br/>
      </w:r>
      <w:r w:rsidR="00D55951" w:rsidRPr="00D55951">
        <w:rPr>
          <w:bCs/>
          <w:i/>
          <w:sz w:val="56"/>
          <w:lang w:val="fr-FR"/>
        </w:rPr>
        <w:t>Desemepnho</w:t>
      </w:r>
      <w:r>
        <w:rPr>
          <w:bCs/>
          <w:i/>
          <w:sz w:val="56"/>
          <w:lang w:val="fr-FR"/>
        </w:rPr>
        <w:t xml:space="preserve"> &amp;</w:t>
      </w:r>
      <w:r w:rsidR="00D55951" w:rsidRPr="00D55951">
        <w:rPr>
          <w:bCs/>
          <w:i/>
          <w:sz w:val="56"/>
          <w:lang w:val="fr-FR"/>
        </w:rPr>
        <w:t xml:space="preserve"> Capacidade</w:t>
      </w:r>
      <w:r w:rsidR="00D55951">
        <w:rPr>
          <w:bCs/>
          <w:i/>
          <w:sz w:val="56"/>
          <w:lang w:val="fr-FR"/>
        </w:rPr>
        <w:t xml:space="preserve"> </w:t>
      </w:r>
    </w:p>
    <w:p w14:paraId="357145BB" w14:textId="77777777" w:rsidR="00490BEE" w:rsidRPr="00490BEE" w:rsidRDefault="00490BEE" w:rsidP="00D55951">
      <w:pPr>
        <w:pStyle w:val="Heading0"/>
        <w:ind w:firstLine="0"/>
        <w:rPr>
          <w:bCs/>
          <w:i/>
          <w:sz w:val="28"/>
          <w:szCs w:val="28"/>
          <w:lang w:val="fr-FR"/>
        </w:rPr>
      </w:pPr>
    </w:p>
    <w:p w14:paraId="4BB4493C" w14:textId="1410A7DB" w:rsidR="00944196" w:rsidRPr="00014EBE" w:rsidRDefault="00B2323C" w:rsidP="00D55951">
      <w:pPr>
        <w:pStyle w:val="Heading0"/>
        <w:ind w:firstLine="0"/>
        <w:rPr>
          <w:i/>
          <w:sz w:val="40"/>
          <w:szCs w:val="40"/>
        </w:rPr>
      </w:pPr>
      <w:r w:rsidRPr="00014EBE">
        <w:rPr>
          <w:i/>
        </w:rPr>
        <w:t xml:space="preserve">Cliente: </w:t>
      </w:r>
      <w:r w:rsidR="000E7FF2">
        <w:rPr>
          <w:i/>
        </w:rPr>
        <w:t>XXXX</w:t>
      </w:r>
    </w:p>
    <w:p w14:paraId="7C705F12" w14:textId="60C6B975" w:rsidR="00197021" w:rsidRPr="00D55951" w:rsidRDefault="00944196" w:rsidP="00D55951">
      <w:pPr>
        <w:pStyle w:val="Heading0"/>
        <w:ind w:firstLine="0"/>
        <w:rPr>
          <w:i/>
          <w:sz w:val="68"/>
          <w:szCs w:val="68"/>
        </w:rPr>
      </w:pPr>
      <w:r w:rsidRPr="00D55951">
        <w:rPr>
          <w:i/>
          <w:sz w:val="40"/>
          <w:szCs w:val="40"/>
        </w:rPr>
        <w:t xml:space="preserve">A/C </w:t>
      </w:r>
      <w:r w:rsidR="000E7FF2">
        <w:rPr>
          <w:i/>
          <w:sz w:val="40"/>
          <w:szCs w:val="40"/>
        </w:rPr>
        <w:t>XXXXXX</w:t>
      </w:r>
    </w:p>
    <w:p w14:paraId="36DD8A9A" w14:textId="77777777" w:rsidR="00380D15" w:rsidRPr="00D55951" w:rsidRDefault="00380D15" w:rsidP="00D55951">
      <w:pPr>
        <w:pStyle w:val="Heading0"/>
        <w:ind w:firstLine="0"/>
        <w:rPr>
          <w:i/>
          <w:sz w:val="40"/>
        </w:rPr>
      </w:pPr>
    </w:p>
    <w:p w14:paraId="71E6879A" w14:textId="11388B97" w:rsidR="00DB3D06" w:rsidRDefault="00582438" w:rsidP="00380D15">
      <w:pPr>
        <w:pStyle w:val="Heading0"/>
        <w:ind w:left="709" w:firstLine="0"/>
        <w:rPr>
          <w:rFonts w:cs="Calibri"/>
          <w:smallCaps w:val="0"/>
          <w:sz w:val="22"/>
          <w:szCs w:val="22"/>
        </w:rPr>
      </w:pPr>
      <w:r w:rsidRPr="00582438">
        <w:rPr>
          <w:noProof/>
          <w:lang w:eastAsia="pt-BR"/>
        </w:rPr>
        <mc:AlternateContent>
          <mc:Choice Requires="wpg">
            <w:drawing>
              <wp:inline distT="0" distB="0" distL="0" distR="0" wp14:anchorId="11CC28E6" wp14:editId="55B7EB98">
                <wp:extent cx="3990261" cy="2718363"/>
                <wp:effectExtent l="0" t="0" r="0" b="0"/>
                <wp:docPr id="1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261" cy="2718363"/>
                          <a:chOff x="0" y="0"/>
                          <a:chExt cx="3990261" cy="2718363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0"/>
                            <a:ext cx="3990261" cy="779391"/>
                            <a:chOff x="0" y="0"/>
                            <a:chExt cx="3990261" cy="779391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 descr="gptw-2013-ti-telecom.jpg"/>
                            <pic:cNvPicPr/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058" t="17886" r="9166" b="19390"/>
                            <a:stretch/>
                          </pic:blipFill>
                          <pic:spPr bwMode="auto">
                            <a:xfrm>
                              <a:off x="2072919" y="14"/>
                              <a:ext cx="1917342" cy="77936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 descr="gptw-2012-ti-telecom.jpg"/>
                            <pic:cNvPicPr/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875" t="16838" r="8505" b="20291"/>
                            <a:stretch/>
                          </pic:blipFill>
                          <pic:spPr bwMode="auto">
                            <a:xfrm>
                              <a:off x="0" y="0"/>
                              <a:ext cx="2051685" cy="77939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3" name="Group 3"/>
                        <wpg:cNvGrpSpPr/>
                        <wpg:grpSpPr>
                          <a:xfrm>
                            <a:off x="1260435" y="1678868"/>
                            <a:ext cx="1469390" cy="1039495"/>
                            <a:chOff x="1260435" y="1678868"/>
                            <a:chExt cx="1469390" cy="1039495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 descr="empresa-sustentavel-2012.png"/>
                            <pic:cNvPicPr/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60435" y="1678868"/>
                              <a:ext cx="679450" cy="10394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 descr="empresa-sustentavel-2013.png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70695" y="1694743"/>
                              <a:ext cx="659130" cy="10077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" name="Imagem 1"/>
                          <pic:cNvPicPr/>
                        </pic:nvPicPr>
                        <pic:blipFill>
                          <a:blip r:embed="rId13" cstate="print"/>
                          <a:srcRect t="35139" r="110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855" y="983543"/>
                            <a:ext cx="3638550" cy="69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457ACE0" id="Group 12" o:spid="_x0000_s1026" style="width:314.2pt;height:214.05pt;mso-position-horizontal-relative:char;mso-position-vertical-relative:line" coordsize="39902,27183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4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qB7iNM7iOPegCeisyS+Qfdaov7RUnG9SaANiis2&#10;O/Q53NmriTo5+VhQBN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WuJhGhORkUAR3NxsGBuyfpXM3V/t3fMRjqaj1G/wDKDjONoP415frfiIRK25gN&#10;v6UAdnPrBUPIu8opALZwAT0qguujd95fwIpup6bNZfDLUNRkUrf+Wt8+RyqqQcfgmfxJr5si8bBm&#10;/wCPjI/z70AfVFtq4kONzKx966S0vizjk9/evmXR/FiSn/WKQx6evSvVdH1nzSiqeCcnn1oA9qil&#10;DgdT9anrmLK53hST0rpEIKgigB9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qm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zQAUUhNJuoAdRTc0uaAFooz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TSaAAmmk0jNioWegCXdSb6hZiFDHoaj8ygC3upQ1VRJ71&#10;Ir0AWAaeDUCtUgNAD6KAa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g0ANY1GzYp&#10;zGoJGoAa71CGLyBR1Jpk0lTaYm4tKfoKAJb8bbXI6KRWV53vW1dp5ltKo6lTj61yH2jnrQBsLN71&#10;PHJWLHP71chlzQBrI9WENZ8L5q5G1AFgGnVGDUg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RjS0xjQBG5qpM9TSt1rPuJMZoAikZpJFROWY4FbsMYiiVF6KMVlaPEZJmnYfKnC/X/AD/O&#10;tigArzvUG+z39xD2RyB9M8V6JXnXjgG211m7TRq/9P6UAENx71o282cVy8Fxz1rXtJs45oA6W3kz&#10;itGFqw7STOK1rduBQBoIalFQRmploAd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">
                <v:group id="Group 2" o:spid="_x0000_s1027" style="position:absolute;width:39902;height:7793" coordsize="39902,77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" o:spid="_x0000_s1028" type="#_x0000_t75" alt="gptw-2013-ti-telecom.jpg" style="position:absolute;left:20729;width:19173;height:77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3y+rDAAAA2gAAAA8AAABkcnMvZG93bnJldi54bWxEj82LwjAUxO8L/g/hCd7WVEFXqlFE8OMg&#10;C35cvD2bZ1tsXkqS1vrfbxYW9jjMzG+YxaozlWjJ+dKygtEwAUGcWV1yruB62X7OQPiArLGyTAre&#10;5GG17H0sMNX2xSdqzyEXEcI+RQVFCHUqpc8KMuiHtiaO3sM6gyFKl0vt8BXhppLjJJlKgyXHhQJr&#10;2hSUPc+NUXCn96ix+3CcmWnjjrfv+rRrJ0oN+t16DiJQF/7Df+2DVvAFv1fiDZD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DfL6sMAAADaAAAADwAAAAAAAAAAAAAAAACf&#10;AgAAZHJzL2Rvd25yZXYueG1sUEsFBgAAAAAEAAQA9wAAAI8DAAAAAA==&#10;">
                    <v:imagedata r:id="rId14" o:title="gptw-2013-ti-telecom" croptop="11722f" cropbottom="12707f" cropleft="4626f" cropright="6007f"/>
                  </v:shape>
                  <v:shape id="Picture 8" o:spid="_x0000_s1029" type="#_x0000_t75" alt="gptw-2012-ti-telecom.jpg" style="position:absolute;width:20516;height:77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">
                    <v:imagedata r:id="rId15" o:title="gptw-2012-ti-telecom" croptop="11035f" cropbottom="13298f" cropleft="5161f" cropright="5574f"/>
                  </v:shape>
                </v:group>
                <v:group id="Group 3" o:spid="_x0000_s1030" style="position:absolute;left:12604;top:16788;width:14694;height:10395" coordorigin="12604,16788" coordsize="14693,103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Picture 5" o:spid="_x0000_s1031" type="#_x0000_t75" alt="empresa-sustentavel-2012.png" style="position:absolute;left:12604;top:16788;width:6794;height:10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O0IbCAAAA2gAAAA8AAABkcnMvZG93bnJldi54bWxEj0FrAjEUhO8F/0N4greaVbTIanaRQqEX&#10;D7U9eHxunrvBzUtMUl399U2h0OMwM98wm3qwvbhSiMaxgtm0AEHcOG24VfD1+fa8AhETssbeMSm4&#10;U4S6Gj1tsNTuxh903adWZAjHEhV0KflSyth0ZDFOnSfO3skFiynL0Eod8JbhtpfzoniRFg3nhQ49&#10;vXbUnPffVgE9/DLEy27+aOXRb1dxMRhzUGoyHrZrEImG9B/+a79rBUv4vZJvgKx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+DtCGwgAAANoAAAAPAAAAAAAAAAAAAAAAAJ8C&#10;AABkcnMvZG93bnJldi54bWxQSwUGAAAAAAQABAD3AAAAjgMAAAAA&#10;">
                    <v:imagedata r:id="rId16" o:title="empresa-sustentavel-2012"/>
                  </v:shape>
                  <v:shape id="Picture 6" o:spid="_x0000_s1032" type="#_x0000_t75" alt="empresa-sustentavel-2013.png" style="position:absolute;left:20706;top:16947;width:6592;height:100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YhyDCAAAA2gAAAA8AAABkcnMvZG93bnJldi54bWxEj0GLwjAUhO/C/ofwFrzZdGVRtxpFXQQv&#10;grayeHw0b9ti81KaqPXfG0HwOMzMN8xs0ZlaXKl1lWUFX1EMgji3uuJCwTHbDCYgnEfWWFsmBXdy&#10;sJh/9GaYaHvjA11TX4gAYZeggtL7JpHS5SUZdJFtiIP3b1uDPsi2kLrFW4CbWg7jeCQNVhwWSmxo&#10;XVJ+Ti9Gwc8+Lf7GtMp4uWvOv9vsu87Sk1L9z245BeGp8+/wq73VCkbwvBJugJ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/WIcgwgAAANoAAAAPAAAAAAAAAAAAAAAAAJ8C&#10;AABkcnMvZG93bnJldi54bWxQSwUGAAAAAAQABAD3AAAAjgMAAAAA&#10;">
                    <v:imagedata r:id="rId17" o:title="empresa-sustentavel-2013"/>
                  </v:shape>
                </v:group>
                <v:shape id="Imagem 1" o:spid="_x0000_s1033" type="#_x0000_t75" style="position:absolute;left:1758;top:9835;width:36386;height:6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034TEAAAA2gAAAA8AAABkcnMvZG93bnJldi54bWxEj0FrwkAUhO+C/2F5BW9mYxWR1FWKVFEL&#10;BaMUvD2yzySYfRuyq0n7692C0OMwM98w82VnKnGnxpWWFYyiGARxZnXJuYLTcT2cgXAeWWNlmRT8&#10;kIPlot+bY6Jtywe6pz4XAcIuQQWF93UipcsKMugiWxMH72Ibgz7IJpe6wTbATSVf43gqDZYcFgqs&#10;aVVQdk1vRkH6ucuu5699+zva5Mcdfoxnm29WavDSvb+B8NT5//CzvdUKJvB3JdwAuX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t034TEAAAA2gAAAA8AAAAAAAAAAAAAAAAA&#10;nwIAAGRycy9kb3ducmV2LnhtbFBLBQYAAAAABAAEAPcAAACQAwAAAAA=&#10;">
                  <v:imagedata r:id="rId18" o:title="" croptop="23029f" cropright="7225f"/>
                </v:shape>
                <w10:anchorlock/>
              </v:group>
            </w:pict>
          </mc:Fallback>
        </mc:AlternateContent>
      </w:r>
      <w:r w:rsidR="00DB3D06">
        <w:rPr>
          <w:rFonts w:cs="Calibri"/>
          <w:smallCaps w:val="0"/>
          <w:sz w:val="22"/>
          <w:szCs w:val="22"/>
        </w:rPr>
        <w:t xml:space="preserve"> </w:t>
      </w:r>
    </w:p>
    <w:p w14:paraId="7E6F6D9A" w14:textId="7948C9D1" w:rsidR="002B1263" w:rsidRPr="006E1367" w:rsidRDefault="00DF4335" w:rsidP="006E1367">
      <w:pPr>
        <w:pStyle w:val="Heading0"/>
        <w:ind w:left="1117" w:firstLine="0"/>
        <w:jc w:val="both"/>
        <w:rPr>
          <w:i/>
          <w:color w:val="FF0000"/>
          <w:sz w:val="24"/>
        </w:rPr>
      </w:pPr>
      <w:r>
        <w:rPr>
          <w:i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1" layoutInCell="1" allowOverlap="1" wp14:anchorId="4AAF97C3" wp14:editId="0BD60156">
                <wp:simplePos x="0" y="0"/>
                <wp:positionH relativeFrom="column">
                  <wp:posOffset>2057400</wp:posOffset>
                </wp:positionH>
                <wp:positionV relativeFrom="page">
                  <wp:posOffset>8432800</wp:posOffset>
                </wp:positionV>
                <wp:extent cx="3886200" cy="944245"/>
                <wp:effectExtent l="0" t="0" r="635" b="0"/>
                <wp:wrapSquare wrapText="bothSides"/>
                <wp:docPr id="10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944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99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93EB2B" w14:textId="721B6BE1" w:rsidR="004F7E46" w:rsidRPr="00C235FE" w:rsidRDefault="004F7E46" w:rsidP="00B2323C">
                            <w:pPr>
                              <w:jc w:val="right"/>
                              <w:rPr>
                                <w:szCs w:val="20"/>
                              </w:rPr>
                            </w:pPr>
                            <w:r w:rsidRPr="00C235FE">
                              <w:rPr>
                                <w:szCs w:val="20"/>
                              </w:rPr>
                              <w:t xml:space="preserve">Número do documento: </w:t>
                            </w:r>
                            <w:r w:rsidRPr="008575BF">
                              <w:rPr>
                                <w:szCs w:val="20"/>
                                <w:highlight w:val="yellow"/>
                              </w:rPr>
                              <w:t>XXXX</w:t>
                            </w:r>
                            <w:r w:rsidRPr="00C235FE">
                              <w:rPr>
                                <w:szCs w:val="20"/>
                              </w:rPr>
                              <w:t>/</w:t>
                            </w:r>
                            <w:r>
                              <w:rPr>
                                <w:szCs w:val="20"/>
                              </w:rPr>
                              <w:t>15</w:t>
                            </w:r>
                            <w:r w:rsidRPr="00C235FE">
                              <w:rPr>
                                <w:szCs w:val="20"/>
                              </w:rPr>
                              <w:br/>
                              <w:t xml:space="preserve">Data de criação: </w:t>
                            </w:r>
                            <w:r>
                              <w:rPr>
                                <w:szCs w:val="20"/>
                              </w:rPr>
                              <w:t>25</w:t>
                            </w:r>
                            <w:r w:rsidRPr="002550B9">
                              <w:rPr>
                                <w:szCs w:val="20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szCs w:val="20"/>
                              </w:rPr>
                              <w:t>Novembro</w:t>
                            </w:r>
                            <w:proofErr w:type="gramEnd"/>
                            <w:r w:rsidRPr="002550B9">
                              <w:rPr>
                                <w:szCs w:val="20"/>
                              </w:rPr>
                              <w:t>/201</w:t>
                            </w:r>
                            <w:r>
                              <w:rPr>
                                <w:szCs w:val="20"/>
                              </w:rPr>
                              <w:t>5</w:t>
                            </w:r>
                            <w:r w:rsidRPr="00C235FE">
                              <w:rPr>
                                <w:szCs w:val="20"/>
                              </w:rPr>
                              <w:br/>
                              <w:t xml:space="preserve">Responsável Comercial: </w:t>
                            </w:r>
                            <w:r w:rsidR="002B49F0">
                              <w:rPr>
                                <w:szCs w:val="20"/>
                              </w:rPr>
                              <w:t>XXXX</w:t>
                            </w:r>
                            <w:r>
                              <w:rPr>
                                <w:szCs w:val="20"/>
                              </w:rPr>
                              <w:t xml:space="preserve"> </w:t>
                            </w:r>
                            <w:r w:rsidR="002B49F0">
                              <w:rPr>
                                <w:szCs w:val="20"/>
                              </w:rPr>
                              <w:t>XXX</w:t>
                            </w:r>
                          </w:p>
                          <w:p w14:paraId="69B1D039" w14:textId="4858E188" w:rsidR="004F7E46" w:rsidRDefault="004F7E46" w:rsidP="00B2323C">
                            <w:pPr>
                              <w:jc w:val="right"/>
                              <w:rPr>
                                <w:szCs w:val="20"/>
                              </w:rPr>
                            </w:pPr>
                            <w:r w:rsidRPr="00C235FE">
                              <w:rPr>
                                <w:szCs w:val="20"/>
                              </w:rPr>
                              <w:t>Responsável Técnico</w:t>
                            </w:r>
                            <w:r>
                              <w:rPr>
                                <w:szCs w:val="20"/>
                              </w:rPr>
                              <w:t xml:space="preserve">: </w:t>
                            </w:r>
                            <w:r w:rsidR="002B49F0">
                              <w:rPr>
                                <w:szCs w:val="20"/>
                              </w:rPr>
                              <w:t>XXX</w:t>
                            </w:r>
                            <w:r>
                              <w:rPr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B49F0">
                              <w:rPr>
                                <w:szCs w:val="20"/>
                              </w:rPr>
                              <w:t>XXX</w:t>
                            </w:r>
                            <w:proofErr w:type="spellEnd"/>
                          </w:p>
                          <w:p w14:paraId="53D962D5" w14:textId="3FF49A78" w:rsidR="004F7E46" w:rsidRPr="00944196" w:rsidRDefault="004F7E46" w:rsidP="00B2323C">
                            <w:pPr>
                              <w:jc w:val="right"/>
                              <w:rPr>
                                <w:szCs w:val="20"/>
                              </w:rPr>
                            </w:pPr>
                            <w:r w:rsidRPr="00C235FE">
                              <w:rPr>
                                <w:szCs w:val="20"/>
                              </w:rPr>
                              <w:t xml:space="preserve">Última atualização: </w:t>
                            </w:r>
                            <w:r w:rsidR="003C29D5">
                              <w:rPr>
                                <w:szCs w:val="20"/>
                              </w:rPr>
                              <w:t>10</w:t>
                            </w:r>
                            <w:r w:rsidRPr="002550B9">
                              <w:rPr>
                                <w:szCs w:val="20"/>
                              </w:rPr>
                              <w:t>/</w:t>
                            </w:r>
                            <w:r w:rsidR="003C29D5">
                              <w:rPr>
                                <w:szCs w:val="20"/>
                              </w:rPr>
                              <w:t>Dezembro</w:t>
                            </w:r>
                            <w:r w:rsidRPr="002550B9">
                              <w:rPr>
                                <w:szCs w:val="20"/>
                              </w:rPr>
                              <w:t>/201</w:t>
                            </w:r>
                            <w:r>
                              <w:rPr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AF97C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62pt;margin-top:664pt;width:306pt;height:74.3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" filled="f" fillcolor="#ff9" stroked="f" strokecolor="blue">
                <v:textbox style="mso-fit-shape-to-text:t">
                  <w:txbxContent>
                    <w:p w14:paraId="7493EB2B" w14:textId="721B6BE1" w:rsidR="004F7E46" w:rsidRPr="00C235FE" w:rsidRDefault="004F7E46" w:rsidP="00B2323C">
                      <w:pPr>
                        <w:jc w:val="right"/>
                        <w:rPr>
                          <w:szCs w:val="20"/>
                        </w:rPr>
                      </w:pPr>
                      <w:r w:rsidRPr="00C235FE">
                        <w:rPr>
                          <w:szCs w:val="20"/>
                        </w:rPr>
                        <w:t xml:space="preserve">Número do documento: </w:t>
                      </w:r>
                      <w:r w:rsidRPr="008575BF">
                        <w:rPr>
                          <w:szCs w:val="20"/>
                          <w:highlight w:val="yellow"/>
                        </w:rPr>
                        <w:t>XXXX</w:t>
                      </w:r>
                      <w:r w:rsidRPr="00C235FE">
                        <w:rPr>
                          <w:szCs w:val="20"/>
                        </w:rPr>
                        <w:t>/</w:t>
                      </w:r>
                      <w:r>
                        <w:rPr>
                          <w:szCs w:val="20"/>
                        </w:rPr>
                        <w:t>15</w:t>
                      </w:r>
                      <w:r w:rsidRPr="00C235FE">
                        <w:rPr>
                          <w:szCs w:val="20"/>
                        </w:rPr>
                        <w:br/>
                        <w:t xml:space="preserve">Data de criação: </w:t>
                      </w:r>
                      <w:r>
                        <w:rPr>
                          <w:szCs w:val="20"/>
                        </w:rPr>
                        <w:t>25</w:t>
                      </w:r>
                      <w:r w:rsidRPr="002550B9">
                        <w:rPr>
                          <w:szCs w:val="20"/>
                        </w:rPr>
                        <w:t>/</w:t>
                      </w:r>
                      <w:proofErr w:type="gramStart"/>
                      <w:r>
                        <w:rPr>
                          <w:szCs w:val="20"/>
                        </w:rPr>
                        <w:t>Novembro</w:t>
                      </w:r>
                      <w:proofErr w:type="gramEnd"/>
                      <w:r w:rsidRPr="002550B9">
                        <w:rPr>
                          <w:szCs w:val="20"/>
                        </w:rPr>
                        <w:t>/201</w:t>
                      </w:r>
                      <w:r>
                        <w:rPr>
                          <w:szCs w:val="20"/>
                        </w:rPr>
                        <w:t>5</w:t>
                      </w:r>
                      <w:r w:rsidRPr="00C235FE">
                        <w:rPr>
                          <w:szCs w:val="20"/>
                        </w:rPr>
                        <w:br/>
                        <w:t xml:space="preserve">Responsável Comercial: </w:t>
                      </w:r>
                      <w:r w:rsidR="002B49F0">
                        <w:rPr>
                          <w:szCs w:val="20"/>
                        </w:rPr>
                        <w:t>XXXX</w:t>
                      </w:r>
                      <w:r>
                        <w:rPr>
                          <w:szCs w:val="20"/>
                        </w:rPr>
                        <w:t xml:space="preserve"> </w:t>
                      </w:r>
                      <w:r w:rsidR="002B49F0">
                        <w:rPr>
                          <w:szCs w:val="20"/>
                        </w:rPr>
                        <w:t>XXX</w:t>
                      </w:r>
                    </w:p>
                    <w:p w14:paraId="69B1D039" w14:textId="4858E188" w:rsidR="004F7E46" w:rsidRDefault="004F7E46" w:rsidP="00B2323C">
                      <w:pPr>
                        <w:jc w:val="right"/>
                        <w:rPr>
                          <w:szCs w:val="20"/>
                        </w:rPr>
                      </w:pPr>
                      <w:r w:rsidRPr="00C235FE">
                        <w:rPr>
                          <w:szCs w:val="20"/>
                        </w:rPr>
                        <w:t>Responsável Técnico</w:t>
                      </w:r>
                      <w:r>
                        <w:rPr>
                          <w:szCs w:val="20"/>
                        </w:rPr>
                        <w:t xml:space="preserve">: </w:t>
                      </w:r>
                      <w:r w:rsidR="002B49F0">
                        <w:rPr>
                          <w:szCs w:val="20"/>
                        </w:rPr>
                        <w:t>XXX</w:t>
                      </w:r>
                      <w:r>
                        <w:rPr>
                          <w:szCs w:val="20"/>
                        </w:rPr>
                        <w:t xml:space="preserve"> </w:t>
                      </w:r>
                      <w:proofErr w:type="spellStart"/>
                      <w:r w:rsidR="002B49F0">
                        <w:rPr>
                          <w:szCs w:val="20"/>
                        </w:rPr>
                        <w:t>XXX</w:t>
                      </w:r>
                      <w:proofErr w:type="spellEnd"/>
                    </w:p>
                    <w:p w14:paraId="53D962D5" w14:textId="3FF49A78" w:rsidR="004F7E46" w:rsidRPr="00944196" w:rsidRDefault="004F7E46" w:rsidP="00B2323C">
                      <w:pPr>
                        <w:jc w:val="right"/>
                        <w:rPr>
                          <w:szCs w:val="20"/>
                        </w:rPr>
                      </w:pPr>
                      <w:r w:rsidRPr="00C235FE">
                        <w:rPr>
                          <w:szCs w:val="20"/>
                        </w:rPr>
                        <w:t xml:space="preserve">Última atualização: </w:t>
                      </w:r>
                      <w:r w:rsidR="003C29D5">
                        <w:rPr>
                          <w:szCs w:val="20"/>
                        </w:rPr>
                        <w:t>10</w:t>
                      </w:r>
                      <w:r w:rsidRPr="002550B9">
                        <w:rPr>
                          <w:szCs w:val="20"/>
                        </w:rPr>
                        <w:t>/</w:t>
                      </w:r>
                      <w:r w:rsidR="003C29D5">
                        <w:rPr>
                          <w:szCs w:val="20"/>
                        </w:rPr>
                        <w:t>Dezembro</w:t>
                      </w:r>
                      <w:r w:rsidRPr="002550B9">
                        <w:rPr>
                          <w:szCs w:val="20"/>
                        </w:rPr>
                        <w:t>/201</w:t>
                      </w:r>
                      <w:r>
                        <w:rPr>
                          <w:szCs w:val="20"/>
                        </w:rPr>
                        <w:t>5</w:t>
                      </w:r>
                    </w:p>
                  </w:txbxContent>
                </v:textbox>
                <w10:wrap type="square" anchory="page"/>
                <w10:anchorlock/>
              </v:shape>
            </w:pict>
          </mc:Fallback>
        </mc:AlternateContent>
      </w:r>
    </w:p>
    <w:p w14:paraId="583CD2C9" w14:textId="77777777" w:rsidR="002B1263" w:rsidRDefault="002B1263" w:rsidP="009574A2">
      <w:pPr>
        <w:spacing w:after="200" w:line="276" w:lineRule="auto"/>
        <w:ind w:firstLine="0"/>
        <w:jc w:val="left"/>
      </w:pPr>
    </w:p>
    <w:p w14:paraId="1AEB51E6" w14:textId="77777777" w:rsidR="00092012" w:rsidRPr="00FD3122" w:rsidRDefault="00092012">
      <w:pPr>
        <w:ind w:firstLine="0"/>
        <w:jc w:val="left"/>
        <w:rPr>
          <w:sz w:val="36"/>
        </w:rPr>
      </w:pPr>
      <w:r>
        <w:rPr>
          <w:sz w:val="36"/>
        </w:rPr>
        <w:br w:type="page"/>
      </w:r>
    </w:p>
    <w:bookmarkStart w:id="0" w:name="_GoBack"/>
    <w:bookmarkEnd w:id="0"/>
    <w:p w14:paraId="36ED79B7" w14:textId="6D86294F" w:rsidR="002B49F0" w:rsidRDefault="001A1E82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1B4AB6">
        <w:rPr>
          <w:sz w:val="36"/>
        </w:rPr>
        <w:lastRenderedPageBreak/>
        <w:fldChar w:fldCharType="begin"/>
      </w:r>
      <w:r w:rsidR="00F94FDB" w:rsidRPr="00FD3122">
        <w:rPr>
          <w:lang w:val="pt-BR"/>
        </w:rPr>
        <w:instrText xml:space="preserve"> TOC \o "1-3" \h \z \u </w:instrText>
      </w:r>
      <w:r w:rsidRPr="001B4AB6">
        <w:rPr>
          <w:sz w:val="36"/>
        </w:rPr>
        <w:fldChar w:fldCharType="separate"/>
      </w:r>
      <w:hyperlink w:anchor="_Toc470014651" w:history="1">
        <w:r w:rsidR="002B49F0" w:rsidRPr="00AB657E">
          <w:rPr>
            <w:rStyle w:val="Hyperlink"/>
            <w:noProof/>
          </w:rPr>
          <w:t>Apresentação Institucional INMETRICS</w:t>
        </w:r>
        <w:r w:rsidR="002B49F0">
          <w:rPr>
            <w:noProof/>
            <w:webHidden/>
          </w:rPr>
          <w:tab/>
        </w:r>
        <w:r w:rsidR="002B49F0">
          <w:rPr>
            <w:noProof/>
            <w:webHidden/>
          </w:rPr>
          <w:fldChar w:fldCharType="begin"/>
        </w:r>
        <w:r w:rsidR="002B49F0">
          <w:rPr>
            <w:noProof/>
            <w:webHidden/>
          </w:rPr>
          <w:instrText xml:space="preserve"> PAGEREF _Toc470014651 \h </w:instrText>
        </w:r>
        <w:r w:rsidR="002B49F0">
          <w:rPr>
            <w:noProof/>
            <w:webHidden/>
          </w:rPr>
        </w:r>
        <w:r w:rsidR="002B49F0">
          <w:rPr>
            <w:noProof/>
            <w:webHidden/>
          </w:rPr>
          <w:fldChar w:fldCharType="separate"/>
        </w:r>
        <w:r w:rsidR="002B49F0">
          <w:rPr>
            <w:noProof/>
            <w:webHidden/>
          </w:rPr>
          <w:t>3</w:t>
        </w:r>
        <w:r w:rsidR="002B49F0">
          <w:rPr>
            <w:noProof/>
            <w:webHidden/>
          </w:rPr>
          <w:fldChar w:fldCharType="end"/>
        </w:r>
      </w:hyperlink>
    </w:p>
    <w:p w14:paraId="4F63395F" w14:textId="08DC1716" w:rsidR="002B49F0" w:rsidRDefault="002B49F0">
      <w:pPr>
        <w:pStyle w:val="Sumrio3"/>
        <w:tabs>
          <w:tab w:val="right" w:leader="dot" w:pos="8498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470014652" w:history="1">
        <w:r w:rsidRPr="00AB657E">
          <w:rPr>
            <w:rStyle w:val="Hyperlink"/>
            <w:noProof/>
          </w:rPr>
          <w:t>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9CCDD3" w14:textId="21BCE242" w:rsidR="002B49F0" w:rsidRDefault="002B49F0">
      <w:pPr>
        <w:pStyle w:val="Sumrio3"/>
        <w:tabs>
          <w:tab w:val="right" w:leader="dot" w:pos="8498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470014653" w:history="1">
        <w:r w:rsidRPr="00AB657E">
          <w:rPr>
            <w:rStyle w:val="Hyperlink"/>
            <w:noProof/>
          </w:rPr>
          <w:t>Experiência de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90E91A" w14:textId="614F86E0" w:rsidR="002B49F0" w:rsidRDefault="002B49F0">
      <w:pPr>
        <w:pStyle w:val="Sumrio3"/>
        <w:tabs>
          <w:tab w:val="right" w:leader="dot" w:pos="8498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470014654" w:history="1">
        <w:r w:rsidRPr="00AB657E">
          <w:rPr>
            <w:rStyle w:val="Hyperlink"/>
            <w:noProof/>
          </w:rPr>
          <w:t>Certificações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4B4EEE" w14:textId="46BE9DC6" w:rsidR="002B49F0" w:rsidRDefault="002B49F0">
      <w:pPr>
        <w:pStyle w:val="Sumrio3"/>
        <w:tabs>
          <w:tab w:val="right" w:leader="dot" w:pos="8498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470014655" w:history="1">
        <w:r w:rsidRPr="00AB657E">
          <w:rPr>
            <w:rStyle w:val="Hyperlink"/>
            <w:noProof/>
          </w:rPr>
          <w:t>Portfólio de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1FDB0C" w14:textId="6BA72419" w:rsidR="002B49F0" w:rsidRDefault="002B49F0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70014656" w:history="1">
        <w:r w:rsidRPr="00AB657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AB657E">
          <w:rPr>
            <w:rStyle w:val="Hyperlink"/>
            <w:noProof/>
          </w:rPr>
          <w:t>Objeto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234C5B" w14:textId="4C3B153F" w:rsidR="002B49F0" w:rsidRDefault="002B49F0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70014657" w:history="1">
        <w:r w:rsidRPr="00AB657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AB657E">
          <w:rPr>
            <w:rStyle w:val="Hyperlink"/>
            <w:noProof/>
          </w:rPr>
          <w:t>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34EF3D" w14:textId="37D86E2E" w:rsidR="002B49F0" w:rsidRDefault="002B49F0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70014658" w:history="1">
        <w:r w:rsidRPr="00AB657E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AB657E">
          <w:rPr>
            <w:rStyle w:val="Hyperlink"/>
            <w:noProof/>
          </w:rPr>
          <w:t>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CAC922" w14:textId="4B9DB51E" w:rsidR="002B49F0" w:rsidRDefault="002B49F0">
      <w:pPr>
        <w:pStyle w:val="Sumrio2"/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470014659" w:history="1">
        <w:r w:rsidRPr="00AB657E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  <w:lang w:eastAsia="pt-BR"/>
          </w:rPr>
          <w:tab/>
        </w:r>
        <w:r w:rsidRPr="00AB657E">
          <w:rPr>
            <w:rStyle w:val="Hyperlink"/>
            <w:noProof/>
          </w:rPr>
          <w:t>Itens de configuração alvo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92EC41" w14:textId="2EBFDBDE" w:rsidR="002B49F0" w:rsidRDefault="002B49F0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70014660" w:history="1">
        <w:r w:rsidRPr="00AB657E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AB657E">
          <w:rPr>
            <w:rStyle w:val="Hyperlink"/>
            <w:noProof/>
          </w:rPr>
          <w:t>Modelo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7E375C" w14:textId="0B1DD34F" w:rsidR="002B49F0" w:rsidRDefault="002B49F0">
      <w:pPr>
        <w:pStyle w:val="Sumrio2"/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470014661" w:history="1">
        <w:r w:rsidRPr="00AB657E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  <w:lang w:eastAsia="pt-BR"/>
          </w:rPr>
          <w:tab/>
        </w:r>
        <w:r w:rsidRPr="00AB657E">
          <w:rPr>
            <w:rStyle w:val="Hyperlink"/>
            <w:noProof/>
          </w:rPr>
          <w:t>Gestão de Disponibilidade &amp;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1E6B4E" w14:textId="15EF97E9" w:rsidR="002B49F0" w:rsidRDefault="002B49F0">
      <w:pPr>
        <w:pStyle w:val="Sumrio3"/>
        <w:tabs>
          <w:tab w:val="left" w:pos="1680"/>
          <w:tab w:val="right" w:leader="dot" w:pos="8498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470014662" w:history="1">
        <w:r w:rsidRPr="00AB657E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szCs w:val="22"/>
            <w:lang w:eastAsia="pt-BR"/>
          </w:rPr>
          <w:tab/>
        </w:r>
        <w:r w:rsidRPr="00AB657E">
          <w:rPr>
            <w:rStyle w:val="Hyperlink"/>
            <w:noProof/>
          </w:rPr>
          <w:t>Monitoração de Disponibilidade e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0799F5" w14:textId="0BE6597D" w:rsidR="002B49F0" w:rsidRDefault="002B49F0">
      <w:pPr>
        <w:pStyle w:val="Sumrio3"/>
        <w:tabs>
          <w:tab w:val="left" w:pos="1680"/>
          <w:tab w:val="right" w:leader="dot" w:pos="8498"/>
        </w:tabs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470014663" w:history="1">
        <w:r w:rsidRPr="00AB657E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szCs w:val="22"/>
            <w:lang w:eastAsia="pt-BR"/>
          </w:rPr>
          <w:tab/>
        </w:r>
        <w:r w:rsidRPr="00AB657E">
          <w:rPr>
            <w:rStyle w:val="Hyperlink"/>
            <w:noProof/>
          </w:rPr>
          <w:t>Otimização contínua de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AA00FB" w14:textId="65B1FE39" w:rsidR="002B49F0" w:rsidRDefault="002B49F0">
      <w:pPr>
        <w:pStyle w:val="Sumrio2"/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470014664" w:history="1">
        <w:r w:rsidRPr="00AB657E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  <w:lang w:eastAsia="pt-BR"/>
          </w:rPr>
          <w:tab/>
        </w:r>
        <w:r w:rsidRPr="00AB657E">
          <w:rPr>
            <w:rStyle w:val="Hyperlink"/>
            <w:noProof/>
          </w:rPr>
          <w:t>Gestão de Capacidade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F460C4" w14:textId="32F0B3C4" w:rsidR="002B49F0" w:rsidRDefault="002B49F0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70014665" w:history="1">
        <w:r w:rsidRPr="00AB657E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AB657E">
          <w:rPr>
            <w:rStyle w:val="Hyperlink"/>
            <w:noProof/>
          </w:rPr>
          <w:t>Níveis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313943" w14:textId="5EE51C6D" w:rsidR="002B49F0" w:rsidRDefault="002B49F0">
      <w:pPr>
        <w:pStyle w:val="Sumrio2"/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470014666" w:history="1">
        <w:r w:rsidRPr="00AB657E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Cs w:val="22"/>
            <w:lang w:eastAsia="pt-BR"/>
          </w:rPr>
          <w:tab/>
        </w:r>
        <w:r w:rsidRPr="00AB657E">
          <w:rPr>
            <w:rStyle w:val="Hyperlink"/>
            <w:noProof/>
          </w:rPr>
          <w:t>Gestão de Disponibilidade &amp;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66EA0AC" w14:textId="15531597" w:rsidR="002B49F0" w:rsidRDefault="002B49F0">
      <w:pPr>
        <w:pStyle w:val="Sumrio2"/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470014667" w:history="1">
        <w:r w:rsidRPr="00AB657E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Cs w:val="22"/>
            <w:lang w:eastAsia="pt-BR"/>
          </w:rPr>
          <w:tab/>
        </w:r>
        <w:r w:rsidRPr="00AB657E">
          <w:rPr>
            <w:rStyle w:val="Hyperlink"/>
            <w:noProof/>
          </w:rPr>
          <w:t>Gestão de Capacidade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D16BE74" w14:textId="53D929E0" w:rsidR="002B49F0" w:rsidRDefault="002B49F0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70014668" w:history="1">
        <w:r w:rsidRPr="00AB657E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AB657E">
          <w:rPr>
            <w:rStyle w:val="Hyperlink"/>
            <w:noProof/>
          </w:rPr>
          <w:t>Cronograma Macro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C952510" w14:textId="3FF81D75" w:rsidR="002B49F0" w:rsidRDefault="002B49F0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70014669" w:history="1">
        <w:r w:rsidRPr="00AB657E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AB657E">
          <w:rPr>
            <w:rStyle w:val="Hyperlink"/>
            <w:noProof/>
          </w:rPr>
          <w:t>Equipe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BB7DC6" w14:textId="01A65E72" w:rsidR="002B49F0" w:rsidRDefault="002B49F0">
      <w:pPr>
        <w:pStyle w:val="Sumrio2"/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470014670" w:history="1">
        <w:r w:rsidRPr="00AB657E">
          <w:rPr>
            <w:rStyle w:val="Hyperlink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szCs w:val="22"/>
            <w:lang w:eastAsia="pt-BR"/>
          </w:rPr>
          <w:tab/>
        </w:r>
        <w:r w:rsidRPr="00AB657E">
          <w:rPr>
            <w:rStyle w:val="Hyperlink"/>
            <w:noProof/>
          </w:rPr>
          <w:t>Analista de Capacidade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3D50027" w14:textId="3EBF710B" w:rsidR="002B49F0" w:rsidRDefault="002B49F0">
      <w:pPr>
        <w:pStyle w:val="Sumrio2"/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470014671" w:history="1">
        <w:r w:rsidRPr="00AB657E">
          <w:rPr>
            <w:rStyle w:val="Hyperlink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  <w:szCs w:val="22"/>
            <w:lang w:eastAsia="pt-BR"/>
          </w:rPr>
          <w:tab/>
        </w:r>
        <w:r w:rsidRPr="00AB657E">
          <w:rPr>
            <w:rStyle w:val="Hyperlink"/>
            <w:noProof/>
          </w:rPr>
          <w:t>Analista de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73AF3C" w14:textId="7501D11D" w:rsidR="002B49F0" w:rsidRDefault="002B49F0">
      <w:pPr>
        <w:pStyle w:val="Sumrio2"/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470014672" w:history="1">
        <w:r w:rsidRPr="00AB657E">
          <w:rPr>
            <w:rStyle w:val="Hyperlink"/>
            <w:noProof/>
          </w:rPr>
          <w:t>7.3</w:t>
        </w:r>
        <w:r>
          <w:rPr>
            <w:rFonts w:asciiTheme="minorHAnsi" w:eastAsiaTheme="minorEastAsia" w:hAnsiTheme="minorHAnsi" w:cstheme="minorBidi"/>
            <w:noProof/>
            <w:szCs w:val="22"/>
            <w:lang w:eastAsia="pt-BR"/>
          </w:rPr>
          <w:tab/>
        </w:r>
        <w:r w:rsidRPr="00AB657E">
          <w:rPr>
            <w:rStyle w:val="Hyperlink"/>
            <w:noProof/>
          </w:rPr>
          <w:t>Gerente de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166D2F" w14:textId="55D0F2EF" w:rsidR="002B49F0" w:rsidRDefault="002B49F0">
      <w:pPr>
        <w:pStyle w:val="Sumrio2"/>
        <w:rPr>
          <w:rFonts w:asciiTheme="minorHAnsi" w:eastAsiaTheme="minorEastAsia" w:hAnsiTheme="minorHAnsi" w:cstheme="minorBidi"/>
          <w:noProof/>
          <w:szCs w:val="22"/>
          <w:lang w:eastAsia="pt-BR"/>
        </w:rPr>
      </w:pPr>
      <w:hyperlink w:anchor="_Toc470014673" w:history="1">
        <w:r w:rsidRPr="00AB657E">
          <w:rPr>
            <w:rStyle w:val="Hyperlink"/>
            <w:noProof/>
          </w:rPr>
          <w:t>7.4</w:t>
        </w:r>
        <w:r>
          <w:rPr>
            <w:rFonts w:asciiTheme="minorHAnsi" w:eastAsiaTheme="minorEastAsia" w:hAnsiTheme="minorHAnsi" w:cstheme="minorBidi"/>
            <w:noProof/>
            <w:szCs w:val="22"/>
            <w:lang w:eastAsia="pt-BR"/>
          </w:rPr>
          <w:tab/>
        </w:r>
        <w:r w:rsidRPr="00AB657E">
          <w:rPr>
            <w:rStyle w:val="Hyperlink"/>
            <w:noProof/>
          </w:rPr>
          <w:t>Estrutura de Escalonamento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9677C7E" w14:textId="187B30A6" w:rsidR="002B49F0" w:rsidRDefault="002B49F0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70014674" w:history="1">
        <w:r w:rsidRPr="00AB657E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AB657E">
          <w:rPr>
            <w:rStyle w:val="Hyperlink"/>
            <w:noProof/>
          </w:rPr>
          <w:t>Entregáveis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21FAE23" w14:textId="3FB13A49" w:rsidR="002B49F0" w:rsidRDefault="002B49F0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70014675" w:history="1">
        <w:r w:rsidRPr="00AB657E">
          <w:rPr>
            <w:rStyle w:val="Hyperlink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AB657E">
          <w:rPr>
            <w:rStyle w:val="Hyperlink"/>
            <w:noProof/>
          </w:rPr>
          <w:t>Premissas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4684FAD" w14:textId="74A31030" w:rsidR="002B49F0" w:rsidRDefault="002B49F0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70014676" w:history="1">
        <w:r w:rsidRPr="00AB657E">
          <w:rPr>
            <w:rStyle w:val="Hyperlink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Pr="00AB657E">
          <w:rPr>
            <w:rStyle w:val="Hyperlink"/>
            <w:noProof/>
          </w:rPr>
          <w:t>Responsabilidades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_Toc470014676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8F1CCA" w14:textId="7F4C8DEB" w:rsidR="00B24491" w:rsidRPr="00BB18F7" w:rsidRDefault="001A1E82" w:rsidP="00B24491">
      <w:pPr>
        <w:pStyle w:val="Ttulo1"/>
        <w:numPr>
          <w:ilvl w:val="0"/>
          <w:numId w:val="0"/>
        </w:numPr>
      </w:pPr>
      <w:r w:rsidRPr="001B4AB6">
        <w:rPr>
          <w:lang w:val="es-ES"/>
        </w:rPr>
        <w:lastRenderedPageBreak/>
        <w:fldChar w:fldCharType="end"/>
      </w:r>
      <w:bookmarkStart w:id="1" w:name="_Toc331427548"/>
      <w:bookmarkStart w:id="2" w:name="_Toc330815640"/>
      <w:bookmarkStart w:id="3" w:name="_Toc329793233"/>
      <w:bookmarkStart w:id="4" w:name="_Toc329015210"/>
      <w:bookmarkStart w:id="5" w:name="_Toc306037062"/>
      <w:bookmarkStart w:id="6" w:name="_Toc300736916"/>
      <w:bookmarkStart w:id="7" w:name="_Toc409965832"/>
      <w:bookmarkStart w:id="8" w:name="_Toc319782674"/>
      <w:bookmarkStart w:id="9" w:name="_Toc319865965"/>
      <w:bookmarkStart w:id="10" w:name="_Toc132176453"/>
      <w:bookmarkStart w:id="11" w:name="_Toc132177033"/>
      <w:bookmarkStart w:id="12" w:name="_Toc319061859"/>
      <w:bookmarkStart w:id="13" w:name="_Toc470014651"/>
      <w:r w:rsidR="006568E1" w:rsidRPr="00E96E3D">
        <w:t>Apresentação Institucional INMETRICS</w:t>
      </w:r>
      <w:bookmarkEnd w:id="1"/>
      <w:bookmarkEnd w:id="2"/>
      <w:bookmarkEnd w:id="3"/>
      <w:bookmarkEnd w:id="4"/>
      <w:bookmarkEnd w:id="5"/>
      <w:bookmarkEnd w:id="6"/>
      <w:bookmarkEnd w:id="7"/>
      <w:bookmarkEnd w:id="13"/>
    </w:p>
    <w:p w14:paraId="19B172BD" w14:textId="77777777" w:rsidR="003E37A2" w:rsidRPr="00780723" w:rsidRDefault="003E37A2" w:rsidP="003E37A2">
      <w:r w:rsidRPr="00780723">
        <w:t xml:space="preserve">A </w:t>
      </w:r>
      <w:r>
        <w:t xml:space="preserve">INMETRICS </w:t>
      </w:r>
      <w:r w:rsidRPr="00780723">
        <w:t xml:space="preserve">é uma empresa de serviços especializada em eficiência em TI, cuidando e zelando </w:t>
      </w:r>
      <w:proofErr w:type="spellStart"/>
      <w:r w:rsidRPr="00780723">
        <w:t>proativamente</w:t>
      </w:r>
      <w:proofErr w:type="spellEnd"/>
      <w:r w:rsidRPr="00780723">
        <w:t xml:space="preserve"> das aplicações de software em ambiente corporativo, tanto em seus aspectos funcionais quanto de desempenho e disponibilidade</w:t>
      </w:r>
      <w:r>
        <w:t>.</w:t>
      </w:r>
    </w:p>
    <w:p w14:paraId="478B7190" w14:textId="77777777" w:rsidR="003E37A2" w:rsidRPr="00780723" w:rsidRDefault="003E37A2" w:rsidP="003E37A2"/>
    <w:p w14:paraId="4B90696E" w14:textId="77777777" w:rsidR="003E37A2" w:rsidRPr="00780723" w:rsidRDefault="003E37A2" w:rsidP="003E37A2">
      <w:r w:rsidRPr="00780723">
        <w:t xml:space="preserve">Com </w:t>
      </w:r>
      <w:r>
        <w:t>doze</w:t>
      </w:r>
      <w:r w:rsidRPr="00780723">
        <w:t xml:space="preserve"> anos de mercado e notória especialização, reconhecida </w:t>
      </w:r>
      <w:r>
        <w:t>por</w:t>
      </w:r>
      <w:r w:rsidRPr="00780723">
        <w:t xml:space="preserve"> seus clientes e </w:t>
      </w:r>
      <w:r>
        <w:t xml:space="preserve">pela </w:t>
      </w:r>
      <w:r w:rsidRPr="00780723">
        <w:t>imprensa espec</w:t>
      </w:r>
      <w:r>
        <w:t>ializada</w:t>
      </w:r>
      <w:r w:rsidRPr="00780723">
        <w:t xml:space="preserve">, a </w:t>
      </w:r>
      <w:r>
        <w:t xml:space="preserve">INMETRICS </w:t>
      </w:r>
      <w:r w:rsidRPr="00780723">
        <w:t>é pioneira e líder no Brasil em gerenciamento de desempenho de aplicações e</w:t>
      </w:r>
      <w:r>
        <w:t xml:space="preserve"> garantia funcional de negócio.</w:t>
      </w:r>
    </w:p>
    <w:p w14:paraId="7E298776" w14:textId="77777777" w:rsidR="003E37A2" w:rsidRPr="00780723" w:rsidRDefault="003E37A2" w:rsidP="003E37A2"/>
    <w:p w14:paraId="1A3EA64B" w14:textId="77777777" w:rsidR="003E37A2" w:rsidRPr="00780723" w:rsidRDefault="003E37A2" w:rsidP="003E37A2">
      <w:r w:rsidRPr="00780723">
        <w:t>O</w:t>
      </w:r>
      <w:r>
        <w:t>s</w:t>
      </w:r>
      <w:r w:rsidRPr="00780723">
        <w:t xml:space="preserve"> serviço</w:t>
      </w:r>
      <w:r>
        <w:t>s prestados pela</w:t>
      </w:r>
      <w:r w:rsidRPr="00780723">
        <w:t xml:space="preserve"> </w:t>
      </w:r>
      <w:r>
        <w:t xml:space="preserve">INMETRICS </w:t>
      </w:r>
      <w:r w:rsidRPr="00780723">
        <w:t>proporciona</w:t>
      </w:r>
      <w:r>
        <w:t>m</w:t>
      </w:r>
      <w:r w:rsidRPr="00780723">
        <w:t xml:space="preserve"> economia de hardware, direcionamento e planejamento de investimento</w:t>
      </w:r>
      <w:r>
        <w:t>,</w:t>
      </w:r>
      <w:r w:rsidRPr="00780723">
        <w:t xml:space="preserve"> bem como melhoria em tempos de resposta que superam 400%. Os testes funcionais aferem que a solicitação requisitada ao desenvolvimento </w:t>
      </w:r>
      <w:r>
        <w:t>seja</w:t>
      </w:r>
      <w:r w:rsidRPr="00780723">
        <w:t xml:space="preserve"> atendida e funcion</w:t>
      </w:r>
      <w:r>
        <w:t>e</w:t>
      </w:r>
      <w:r w:rsidRPr="00780723">
        <w:t xml:space="preserve"> como medidor na gestão dos fornecedores de software que devem garantir a qualidade das aplicações entregues.</w:t>
      </w:r>
    </w:p>
    <w:p w14:paraId="707E386D" w14:textId="77777777" w:rsidR="003E37A2" w:rsidRPr="00780723" w:rsidRDefault="003E37A2" w:rsidP="003E37A2"/>
    <w:p w14:paraId="35479BBE" w14:textId="77777777" w:rsidR="003E37A2" w:rsidRPr="00780723" w:rsidRDefault="003E37A2" w:rsidP="003E37A2">
      <w:r>
        <w:t>A</w:t>
      </w:r>
      <w:r w:rsidRPr="00780723">
        <w:t xml:space="preserve"> </w:t>
      </w:r>
      <w:r>
        <w:t xml:space="preserve">INMETRICS conta atualmente </w:t>
      </w:r>
      <w:r w:rsidRPr="007D7101">
        <w:t xml:space="preserve">com cerca de </w:t>
      </w:r>
      <w:r>
        <w:t>300</w:t>
      </w:r>
      <w:r w:rsidRPr="007D7101">
        <w:t xml:space="preserve"> colaboradores e </w:t>
      </w:r>
      <w:r>
        <w:t xml:space="preserve">com </w:t>
      </w:r>
      <w:r w:rsidRPr="007D7101">
        <w:t>um centro de capacitação contínua</w:t>
      </w:r>
      <w:r>
        <w:t>,</w:t>
      </w:r>
      <w:r w:rsidRPr="007D7101">
        <w:t xml:space="preserve"> que acompanha métodos e tecnologias de mercado</w:t>
      </w:r>
      <w:r>
        <w:t>. A</w:t>
      </w:r>
      <w:r w:rsidRPr="00780723">
        <w:t xml:space="preserve"> sede </w:t>
      </w:r>
      <w:r>
        <w:t xml:space="preserve">da INMETRICS </w:t>
      </w:r>
      <w:r w:rsidRPr="00780723">
        <w:t>localiza</w:t>
      </w:r>
      <w:r>
        <w:t>-se</w:t>
      </w:r>
      <w:r w:rsidRPr="00780723">
        <w:t xml:space="preserve"> em São Paulo</w:t>
      </w:r>
      <w:r>
        <w:t xml:space="preserve"> como também conta com um escritório em </w:t>
      </w:r>
      <w:proofErr w:type="spellStart"/>
      <w:r>
        <w:t>Alphavile</w:t>
      </w:r>
      <w:proofErr w:type="spellEnd"/>
      <w:r>
        <w:t>. In</w:t>
      </w:r>
      <w:r w:rsidRPr="00780723">
        <w:t>ternacionalmente</w:t>
      </w:r>
      <w:r>
        <w:t>, a INMETRICS possui</w:t>
      </w:r>
      <w:r w:rsidRPr="00780723">
        <w:t xml:space="preserve"> um escritório </w:t>
      </w:r>
      <w:r>
        <w:t xml:space="preserve">em Santiago, </w:t>
      </w:r>
      <w:r w:rsidRPr="00780723">
        <w:t xml:space="preserve">no Chile, atendendo também </w:t>
      </w:r>
      <w:r>
        <w:t xml:space="preserve">a </w:t>
      </w:r>
      <w:r w:rsidRPr="00780723">
        <w:t xml:space="preserve">grandes </w:t>
      </w:r>
      <w:r>
        <w:t>b</w:t>
      </w:r>
      <w:r w:rsidRPr="00780723">
        <w:t xml:space="preserve">ancos e </w:t>
      </w:r>
      <w:r>
        <w:t>empresas de t</w:t>
      </w:r>
      <w:r w:rsidRPr="00780723">
        <w:t>elecom</w:t>
      </w:r>
      <w:r>
        <w:t xml:space="preserve">unicações </w:t>
      </w:r>
      <w:r w:rsidRPr="00780723">
        <w:t>d</w:t>
      </w:r>
      <w:r>
        <w:t>aquele</w:t>
      </w:r>
      <w:r w:rsidRPr="00780723">
        <w:t xml:space="preserve"> país</w:t>
      </w:r>
      <w:r>
        <w:t xml:space="preserve"> e empresas regionais da América Latina</w:t>
      </w:r>
      <w:r w:rsidRPr="00780723">
        <w:t>.</w:t>
      </w:r>
    </w:p>
    <w:p w14:paraId="172EA277" w14:textId="77777777" w:rsidR="003E37A2" w:rsidRPr="00BB18F7" w:rsidRDefault="003E37A2" w:rsidP="003E37A2">
      <w:pPr>
        <w:pStyle w:val="Ttulo3"/>
        <w:numPr>
          <w:ilvl w:val="0"/>
          <w:numId w:val="0"/>
        </w:numPr>
      </w:pPr>
      <w:bookmarkStart w:id="14" w:name="_Toc306037064"/>
      <w:bookmarkStart w:id="15" w:name="_Toc319757817"/>
      <w:bookmarkStart w:id="16" w:name="_Toc319782676"/>
      <w:bookmarkStart w:id="17" w:name="_Toc319865967"/>
      <w:bookmarkStart w:id="18" w:name="_Toc319896128"/>
      <w:bookmarkStart w:id="19" w:name="_Toc380021683"/>
      <w:bookmarkStart w:id="20" w:name="_Toc409965833"/>
      <w:bookmarkStart w:id="21" w:name="_Toc470014652"/>
      <w:r w:rsidRPr="00BB18F7">
        <w:t>Histórico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731B6BEB" w14:textId="77777777" w:rsidR="003E37A2" w:rsidRPr="000F5F42" w:rsidRDefault="003E37A2" w:rsidP="003E37A2">
      <w:pPr>
        <w:rPr>
          <w:rFonts w:cs="Calibri"/>
          <w:szCs w:val="22"/>
        </w:rPr>
      </w:pPr>
      <w:r w:rsidRPr="000F5F42">
        <w:rPr>
          <w:rFonts w:cs="Calibri"/>
          <w:szCs w:val="22"/>
        </w:rPr>
        <w:t>A INMETRICS surgiu no mercado nacional em 2002, com o propósito de oferecer gerenciamento de performance de aplicações. O desafio e a complexidade dos ambientes de TI, em paralelo às exigências dos condutores da área, em vários setores, ampliou o leque de oportunidades da empresa. Assim, novas características foram integradas ao portfólio de negócios da INMETRICS, como a criação de Centros de Excelência – células que analisam ininterruptamente o comportamento das áreas de TI, sempre visando à aplicação de conhecimento de engenharia de software profunda para aumentar a produtividade e reduzir investimentos não planejados.</w:t>
      </w:r>
    </w:p>
    <w:p w14:paraId="7E081B84" w14:textId="77777777" w:rsidR="003E37A2" w:rsidRPr="000F5F42" w:rsidRDefault="003E37A2" w:rsidP="003E37A2">
      <w:pPr>
        <w:rPr>
          <w:rFonts w:cs="Calibri"/>
          <w:szCs w:val="22"/>
        </w:rPr>
      </w:pPr>
    </w:p>
    <w:p w14:paraId="18148E9E" w14:textId="77777777" w:rsidR="003E37A2" w:rsidRDefault="003E37A2" w:rsidP="003E37A2">
      <w:pPr>
        <w:rPr>
          <w:rFonts w:cs="Calibri"/>
          <w:szCs w:val="22"/>
        </w:rPr>
      </w:pPr>
      <w:r w:rsidRPr="000F5F42">
        <w:rPr>
          <w:rFonts w:cs="Calibri"/>
          <w:szCs w:val="22"/>
        </w:rPr>
        <w:t>Em 2009, a INMETRICS tornou-se uma empresa multinacional, a partir da abertura de sua operação em Santiago, no Chile e em 2010 consolidou a sua visão de ser uma referência mundial em eficiência em TI.</w:t>
      </w:r>
    </w:p>
    <w:p w14:paraId="67AFFA05" w14:textId="77777777" w:rsidR="003E37A2" w:rsidRPr="000F5F42" w:rsidRDefault="003E37A2" w:rsidP="003E37A2">
      <w:pPr>
        <w:rPr>
          <w:rFonts w:cs="Calibri"/>
          <w:szCs w:val="22"/>
        </w:rPr>
      </w:pPr>
    </w:p>
    <w:p w14:paraId="65177B9D" w14:textId="77777777" w:rsidR="003E37A2" w:rsidRDefault="003E37A2" w:rsidP="003E37A2">
      <w:pPr>
        <w:rPr>
          <w:rFonts w:cs="Calibri"/>
          <w:szCs w:val="22"/>
        </w:rPr>
      </w:pPr>
      <w:r>
        <w:rPr>
          <w:rFonts w:cs="Calibri"/>
          <w:szCs w:val="22"/>
        </w:rPr>
        <w:t>Em 2012</w:t>
      </w:r>
      <w:r w:rsidRPr="000F5F42">
        <w:rPr>
          <w:rFonts w:cs="Calibri"/>
          <w:szCs w:val="22"/>
        </w:rPr>
        <w:t xml:space="preserve">, a INMETRICS obteve, pelo </w:t>
      </w:r>
      <w:proofErr w:type="gramStart"/>
      <w:r>
        <w:rPr>
          <w:rFonts w:cs="Calibri"/>
          <w:szCs w:val="22"/>
        </w:rPr>
        <w:t xml:space="preserve">quinto </w:t>
      </w:r>
      <w:r w:rsidRPr="000F5F42">
        <w:rPr>
          <w:rFonts w:cs="Calibri"/>
          <w:szCs w:val="22"/>
        </w:rPr>
        <w:t xml:space="preserve"> ano</w:t>
      </w:r>
      <w:proofErr w:type="gramEnd"/>
      <w:r w:rsidRPr="000F5F42">
        <w:rPr>
          <w:rFonts w:cs="Calibri"/>
          <w:szCs w:val="22"/>
        </w:rPr>
        <w:t xml:space="preserve"> consecutivo, o prêmio das Melhores Empresas de TI e Telecom – GPTW/</w:t>
      </w:r>
      <w:proofErr w:type="spellStart"/>
      <w:r w:rsidRPr="000F5F42">
        <w:rPr>
          <w:rFonts w:cs="Calibri"/>
          <w:szCs w:val="22"/>
        </w:rPr>
        <w:t>Compute</w:t>
      </w:r>
      <w:r>
        <w:rPr>
          <w:rFonts w:cs="Calibri"/>
          <w:szCs w:val="22"/>
        </w:rPr>
        <w:t>r</w:t>
      </w:r>
      <w:r w:rsidRPr="000F5F42">
        <w:rPr>
          <w:rFonts w:cs="Calibri"/>
          <w:szCs w:val="22"/>
        </w:rPr>
        <w:t>world</w:t>
      </w:r>
      <w:proofErr w:type="spellEnd"/>
      <w:r w:rsidRPr="000F5F42">
        <w:rPr>
          <w:rFonts w:cs="Calibri"/>
          <w:szCs w:val="22"/>
        </w:rPr>
        <w:t xml:space="preserve"> e, em 2011, conquistou a 17a. posição no ranking das empresas que mais crescem e fez parte da lista das 100 melhores empresas para se trabalhar, segundo o GPTW/Época Negócios.</w:t>
      </w:r>
      <w:r>
        <w:rPr>
          <w:rFonts w:cs="Calibri"/>
          <w:szCs w:val="22"/>
        </w:rPr>
        <w:t xml:space="preserve"> Desde 2012 ela </w:t>
      </w:r>
      <w:proofErr w:type="spellStart"/>
      <w:r>
        <w:rPr>
          <w:rFonts w:cs="Calibri"/>
          <w:szCs w:val="22"/>
        </w:rPr>
        <w:t>é</w:t>
      </w:r>
      <w:proofErr w:type="spellEnd"/>
      <w:r>
        <w:rPr>
          <w:rFonts w:cs="Calibri"/>
          <w:szCs w:val="22"/>
        </w:rPr>
        <w:t xml:space="preserve"> eleita uma empresa sustentável segundo a mídia.</w:t>
      </w:r>
    </w:p>
    <w:p w14:paraId="1421E9FF" w14:textId="77777777" w:rsidR="00692C2F" w:rsidRDefault="00692C2F">
      <w:pPr>
        <w:ind w:firstLine="0"/>
        <w:jc w:val="left"/>
        <w:rPr>
          <w:bCs/>
          <w:color w:val="3366FF"/>
          <w:sz w:val="28"/>
          <w:szCs w:val="28"/>
        </w:rPr>
      </w:pPr>
      <w:bookmarkStart w:id="22" w:name="_Toc299089498"/>
      <w:bookmarkStart w:id="23" w:name="_Toc319782677"/>
      <w:bookmarkStart w:id="24" w:name="_Toc319865968"/>
      <w:bookmarkStart w:id="25" w:name="_Toc319896129"/>
      <w:bookmarkStart w:id="26" w:name="_Toc380021684"/>
      <w:r>
        <w:br w:type="page"/>
      </w:r>
    </w:p>
    <w:p w14:paraId="50C32000" w14:textId="7B15F340" w:rsidR="004A106E" w:rsidRPr="00780723" w:rsidRDefault="004A106E" w:rsidP="004A106E">
      <w:pPr>
        <w:pStyle w:val="Ttulo3"/>
        <w:numPr>
          <w:ilvl w:val="0"/>
          <w:numId w:val="0"/>
        </w:numPr>
      </w:pPr>
      <w:bookmarkStart w:id="27" w:name="_Toc409965834"/>
      <w:bookmarkStart w:id="28" w:name="_Toc470014653"/>
      <w:r w:rsidRPr="00780723">
        <w:lastRenderedPageBreak/>
        <w:t>Experiência de Mercado</w:t>
      </w:r>
      <w:bookmarkEnd w:id="22"/>
      <w:bookmarkEnd w:id="23"/>
      <w:bookmarkEnd w:id="24"/>
      <w:bookmarkEnd w:id="25"/>
      <w:bookmarkEnd w:id="26"/>
      <w:bookmarkEnd w:id="27"/>
      <w:bookmarkEnd w:id="28"/>
    </w:p>
    <w:p w14:paraId="68AF6FCC" w14:textId="77777777" w:rsidR="004A106E" w:rsidRPr="000F5F42" w:rsidRDefault="004A106E" w:rsidP="004A106E">
      <w:pPr>
        <w:spacing w:after="120"/>
        <w:rPr>
          <w:rFonts w:asciiTheme="minorHAnsi" w:hAnsiTheme="minorHAnsi" w:cstheme="minorHAnsi"/>
          <w:szCs w:val="22"/>
        </w:rPr>
      </w:pPr>
      <w:r w:rsidRPr="000F5F42">
        <w:rPr>
          <w:rFonts w:asciiTheme="minorHAnsi" w:hAnsiTheme="minorHAnsi" w:cstheme="minorHAnsi"/>
          <w:szCs w:val="22"/>
        </w:rPr>
        <w:t xml:space="preserve">Nos seus </w:t>
      </w:r>
      <w:r>
        <w:rPr>
          <w:rFonts w:asciiTheme="minorHAnsi" w:hAnsiTheme="minorHAnsi" w:cstheme="minorHAnsi"/>
          <w:szCs w:val="22"/>
        </w:rPr>
        <w:t>doze</w:t>
      </w:r>
      <w:r w:rsidRPr="000F5F42">
        <w:rPr>
          <w:rFonts w:asciiTheme="minorHAnsi" w:hAnsiTheme="minorHAnsi" w:cstheme="minorHAnsi"/>
          <w:szCs w:val="22"/>
        </w:rPr>
        <w:t xml:space="preserve"> anos de experiência a INMETRICS já realizou e entregou projetos em distintas áreas de negócio e plataformas operacionais,</w:t>
      </w:r>
      <w:r w:rsidRPr="00780723">
        <w:rPr>
          <w:rFonts w:asciiTheme="minorHAnsi" w:hAnsiTheme="minorHAnsi" w:cstheme="minorHAnsi"/>
          <w:szCs w:val="22"/>
        </w:rPr>
        <w:t xml:space="preserve"> como, por exemplo:</w:t>
      </w:r>
    </w:p>
    <w:p w14:paraId="2D60D01C" w14:textId="77777777" w:rsidR="004A106E" w:rsidRPr="00AD0E1C" w:rsidRDefault="004A106E" w:rsidP="004A106E">
      <w:pPr>
        <w:numPr>
          <w:ilvl w:val="0"/>
          <w:numId w:val="7"/>
        </w:numPr>
        <w:spacing w:after="60"/>
        <w:ind w:left="568" w:hanging="284"/>
        <w:rPr>
          <w:lang w:val="en-US"/>
        </w:rPr>
      </w:pPr>
      <w:proofErr w:type="spellStart"/>
      <w:r w:rsidRPr="00780723">
        <w:rPr>
          <w:lang w:val="en-US"/>
        </w:rPr>
        <w:t>Canais</w:t>
      </w:r>
      <w:proofErr w:type="spellEnd"/>
      <w:r w:rsidRPr="00780723">
        <w:rPr>
          <w:lang w:val="en-US"/>
        </w:rPr>
        <w:t>: ATM, Internet Bank</w:t>
      </w:r>
      <w:r>
        <w:rPr>
          <w:lang w:val="en-US"/>
        </w:rPr>
        <w:t>ing, Call Center, URA, Mobile;</w:t>
      </w:r>
    </w:p>
    <w:p w14:paraId="761C8455" w14:textId="77777777" w:rsidR="004A106E" w:rsidRPr="00780723" w:rsidRDefault="004A106E" w:rsidP="004A106E">
      <w:pPr>
        <w:numPr>
          <w:ilvl w:val="0"/>
          <w:numId w:val="7"/>
        </w:numPr>
        <w:spacing w:after="60"/>
        <w:ind w:left="568" w:hanging="284"/>
      </w:pPr>
      <w:r w:rsidRPr="00780723">
        <w:t>Plataformas</w:t>
      </w:r>
      <w:r>
        <w:t xml:space="preserve">: </w:t>
      </w:r>
      <w:r w:rsidRPr="00780723">
        <w:t xml:space="preserve">Contas </w:t>
      </w:r>
      <w:r>
        <w:t>C</w:t>
      </w:r>
      <w:r w:rsidRPr="00780723">
        <w:t>orrentes, Empréstimos, Consignado</w:t>
      </w:r>
      <w:r>
        <w:t>s</w:t>
      </w:r>
      <w:r w:rsidRPr="00780723">
        <w:t>, Financiamentos, Crédito PF e PJ, Microcr</w:t>
      </w:r>
      <w:r>
        <w:t>édito, Câmbio e outros produtos;</w:t>
      </w:r>
    </w:p>
    <w:p w14:paraId="3F0D99A1" w14:textId="77777777" w:rsidR="004A106E" w:rsidRPr="00780723" w:rsidRDefault="004A106E" w:rsidP="004A106E">
      <w:pPr>
        <w:numPr>
          <w:ilvl w:val="0"/>
          <w:numId w:val="7"/>
        </w:numPr>
        <w:spacing w:after="60"/>
        <w:ind w:left="568" w:hanging="284"/>
        <w:rPr>
          <w:lang w:val="es-ES"/>
        </w:rPr>
      </w:pPr>
      <w:r w:rsidRPr="00780723">
        <w:rPr>
          <w:lang w:val="es-ES"/>
        </w:rPr>
        <w:t>Seguros</w:t>
      </w:r>
      <w:r>
        <w:rPr>
          <w:lang w:val="es-ES"/>
        </w:rPr>
        <w:t>;</w:t>
      </w:r>
    </w:p>
    <w:p w14:paraId="07CB8CEF" w14:textId="77777777" w:rsidR="004A106E" w:rsidRPr="00780723" w:rsidRDefault="004A106E" w:rsidP="004A106E">
      <w:pPr>
        <w:numPr>
          <w:ilvl w:val="0"/>
          <w:numId w:val="7"/>
        </w:numPr>
        <w:spacing w:after="60"/>
        <w:ind w:left="568" w:hanging="284"/>
      </w:pPr>
      <w:r w:rsidRPr="00780723">
        <w:t>Meios de Pagamento: Cartões de Crédito</w:t>
      </w:r>
      <w:r>
        <w:t xml:space="preserve"> e</w:t>
      </w:r>
      <w:r w:rsidRPr="00780723">
        <w:t xml:space="preserve"> Débito, Vouchers, Parceiros, Segurança de Trans</w:t>
      </w:r>
      <w:r>
        <w:t>ações e Liquidação de Pagamentos;</w:t>
      </w:r>
    </w:p>
    <w:p w14:paraId="26EA5F54" w14:textId="77777777" w:rsidR="004A106E" w:rsidRPr="00780723" w:rsidRDefault="004A106E" w:rsidP="004A106E">
      <w:pPr>
        <w:numPr>
          <w:ilvl w:val="0"/>
          <w:numId w:val="7"/>
        </w:numPr>
        <w:spacing w:after="60"/>
        <w:ind w:left="568" w:hanging="284"/>
      </w:pPr>
      <w:r w:rsidRPr="00780723">
        <w:t xml:space="preserve">CRM: </w:t>
      </w:r>
      <w:r>
        <w:t>C</w:t>
      </w:r>
      <w:r w:rsidRPr="00780723">
        <w:t>ampanhas</w:t>
      </w:r>
      <w:r>
        <w:t xml:space="preserve"> e</w:t>
      </w:r>
      <w:r w:rsidRPr="00780723">
        <w:t xml:space="preserve"> </w:t>
      </w:r>
      <w:proofErr w:type="spellStart"/>
      <w:r w:rsidRPr="00780723">
        <w:t>B</w:t>
      </w:r>
      <w:r>
        <w:t>illing</w:t>
      </w:r>
      <w:proofErr w:type="spellEnd"/>
      <w:r>
        <w:t>.</w:t>
      </w:r>
    </w:p>
    <w:p w14:paraId="0857DD54" w14:textId="77777777" w:rsidR="004A106E" w:rsidRPr="000F5F42" w:rsidRDefault="004A106E" w:rsidP="004A106E">
      <w:pPr>
        <w:rPr>
          <w:rFonts w:asciiTheme="minorHAnsi" w:hAnsiTheme="minorHAnsi" w:cstheme="minorHAnsi"/>
          <w:szCs w:val="22"/>
        </w:rPr>
      </w:pPr>
    </w:p>
    <w:p w14:paraId="2DD2A1C1" w14:textId="77777777" w:rsidR="004A106E" w:rsidRPr="000F5F42" w:rsidRDefault="004A106E" w:rsidP="004A106E">
      <w:pPr>
        <w:spacing w:after="120"/>
        <w:rPr>
          <w:rFonts w:asciiTheme="minorHAnsi" w:hAnsiTheme="minorHAnsi" w:cstheme="minorHAnsi"/>
          <w:szCs w:val="22"/>
        </w:rPr>
      </w:pPr>
      <w:r w:rsidRPr="000F5F42">
        <w:rPr>
          <w:rFonts w:asciiTheme="minorHAnsi" w:hAnsiTheme="minorHAnsi" w:cstheme="minorHAnsi"/>
          <w:szCs w:val="22"/>
        </w:rPr>
        <w:t>Nos projetos realizados, os trabalhos foram executados nas mais diversas plataformas tecnológicas, dentre as quais podem ser destacadas:</w:t>
      </w:r>
    </w:p>
    <w:p w14:paraId="04943279" w14:textId="77777777" w:rsidR="004A106E" w:rsidRPr="00780723" w:rsidRDefault="004A106E" w:rsidP="004A106E">
      <w:pPr>
        <w:numPr>
          <w:ilvl w:val="0"/>
          <w:numId w:val="8"/>
        </w:numPr>
        <w:ind w:left="568" w:hanging="284"/>
      </w:pPr>
      <w:r w:rsidRPr="00780723">
        <w:t>Sistemas e plataformas on-line e batch</w:t>
      </w:r>
      <w:r>
        <w:t>;</w:t>
      </w:r>
    </w:p>
    <w:p w14:paraId="4460F8C4" w14:textId="77777777" w:rsidR="004A106E" w:rsidRPr="00780723" w:rsidRDefault="004A106E" w:rsidP="004A106E">
      <w:pPr>
        <w:numPr>
          <w:ilvl w:val="0"/>
          <w:numId w:val="8"/>
        </w:numPr>
        <w:ind w:left="568" w:hanging="284"/>
      </w:pPr>
      <w:r>
        <w:t>Mainframe: C</w:t>
      </w:r>
      <w:r w:rsidRPr="00780723">
        <w:t xml:space="preserve">ICS, </w:t>
      </w:r>
      <w:proofErr w:type="spellStart"/>
      <w:r w:rsidRPr="00780723">
        <w:t>Cobol</w:t>
      </w:r>
      <w:proofErr w:type="spellEnd"/>
      <w:r>
        <w:t xml:space="preserve"> e</w:t>
      </w:r>
      <w:r w:rsidRPr="00780723">
        <w:t xml:space="preserve"> DB2</w:t>
      </w:r>
      <w:r>
        <w:t>;</w:t>
      </w:r>
    </w:p>
    <w:p w14:paraId="57344281" w14:textId="77777777" w:rsidR="004A106E" w:rsidRPr="00780723" w:rsidRDefault="004A106E" w:rsidP="004A106E">
      <w:pPr>
        <w:numPr>
          <w:ilvl w:val="0"/>
          <w:numId w:val="8"/>
        </w:numPr>
        <w:ind w:left="568" w:hanging="284"/>
      </w:pPr>
      <w:r w:rsidRPr="00780723">
        <w:t>Windows, Macintosh</w:t>
      </w:r>
      <w:r>
        <w:t xml:space="preserve"> e Unix (Linux, AIX, Solaris, HP-UX);</w:t>
      </w:r>
    </w:p>
    <w:p w14:paraId="0AE83DC3" w14:textId="77777777" w:rsidR="004A106E" w:rsidRDefault="004A106E" w:rsidP="004A106E">
      <w:pPr>
        <w:numPr>
          <w:ilvl w:val="0"/>
          <w:numId w:val="8"/>
        </w:numPr>
        <w:ind w:left="568" w:hanging="284"/>
      </w:pPr>
      <w:r w:rsidRPr="00780723">
        <w:t>Ferramentas de teste</w:t>
      </w:r>
      <w:r>
        <w:t>,</w:t>
      </w:r>
      <w:r w:rsidRPr="00780723">
        <w:t xml:space="preserve"> como: </w:t>
      </w:r>
      <w:proofErr w:type="spellStart"/>
      <w:r w:rsidRPr="00780723">
        <w:t>Quality</w:t>
      </w:r>
      <w:proofErr w:type="spellEnd"/>
      <w:r w:rsidRPr="00780723">
        <w:t xml:space="preserve"> Center, </w:t>
      </w:r>
      <w:proofErr w:type="spellStart"/>
      <w:r w:rsidRPr="00780723">
        <w:t>WinRunner</w:t>
      </w:r>
      <w:proofErr w:type="spellEnd"/>
      <w:r w:rsidRPr="00780723">
        <w:t xml:space="preserve">, </w:t>
      </w:r>
      <w:proofErr w:type="spellStart"/>
      <w:r w:rsidRPr="00780723">
        <w:t>LoadRunner</w:t>
      </w:r>
      <w:proofErr w:type="spellEnd"/>
      <w:r w:rsidRPr="00780723">
        <w:t xml:space="preserve">, </w:t>
      </w:r>
      <w:proofErr w:type="spellStart"/>
      <w:r w:rsidRPr="00780723">
        <w:t>Selenium</w:t>
      </w:r>
      <w:proofErr w:type="spellEnd"/>
      <w:r w:rsidRPr="00780723">
        <w:t xml:space="preserve">, </w:t>
      </w:r>
      <w:proofErr w:type="spellStart"/>
      <w:r w:rsidRPr="00780723">
        <w:t>Silk</w:t>
      </w:r>
      <w:proofErr w:type="spellEnd"/>
      <w:r w:rsidRPr="00780723">
        <w:t xml:space="preserve"> Test, </w:t>
      </w:r>
      <w:proofErr w:type="spellStart"/>
      <w:r w:rsidRPr="00780723">
        <w:t>Silk</w:t>
      </w:r>
      <w:proofErr w:type="spellEnd"/>
      <w:r w:rsidRPr="00780723">
        <w:t xml:space="preserve"> Central, </w:t>
      </w:r>
      <w:proofErr w:type="spellStart"/>
      <w:r w:rsidRPr="00780723">
        <w:t>Testlink</w:t>
      </w:r>
      <w:proofErr w:type="spellEnd"/>
      <w:r w:rsidRPr="00780723">
        <w:t>, Mantis</w:t>
      </w:r>
      <w:r>
        <w:t xml:space="preserve"> e </w:t>
      </w:r>
      <w:proofErr w:type="spellStart"/>
      <w:r>
        <w:t>JMeter</w:t>
      </w:r>
      <w:proofErr w:type="spellEnd"/>
      <w:r>
        <w:t>.</w:t>
      </w:r>
    </w:p>
    <w:p w14:paraId="0A960EBA" w14:textId="77777777" w:rsidR="004A106E" w:rsidRDefault="004A106E" w:rsidP="004A106E">
      <w:pPr>
        <w:numPr>
          <w:ilvl w:val="0"/>
          <w:numId w:val="8"/>
        </w:numPr>
        <w:ind w:left="568" w:hanging="284"/>
      </w:pPr>
      <w:r>
        <w:t xml:space="preserve">Bancos de Dados: Oracle, </w:t>
      </w:r>
      <w:proofErr w:type="spellStart"/>
      <w:r>
        <w:t>SQLServer</w:t>
      </w:r>
      <w:proofErr w:type="spellEnd"/>
      <w:r>
        <w:t>, Sybase</w:t>
      </w:r>
    </w:p>
    <w:p w14:paraId="39BFA17B" w14:textId="77777777" w:rsidR="004A106E" w:rsidRDefault="004A106E" w:rsidP="004A106E">
      <w:pPr>
        <w:numPr>
          <w:ilvl w:val="0"/>
          <w:numId w:val="8"/>
        </w:numPr>
        <w:ind w:left="568" w:hanging="284"/>
      </w:pPr>
      <w:r>
        <w:t xml:space="preserve">Servidores de Aplicação: .NET, </w:t>
      </w:r>
      <w:proofErr w:type="spellStart"/>
      <w:r>
        <w:t>Websphere</w:t>
      </w:r>
      <w:proofErr w:type="spellEnd"/>
      <w:r>
        <w:t xml:space="preserve">, </w:t>
      </w:r>
      <w:proofErr w:type="spellStart"/>
      <w:r>
        <w:t>WebLogic</w:t>
      </w:r>
      <w:proofErr w:type="spellEnd"/>
      <w:r>
        <w:t xml:space="preserve">, </w:t>
      </w:r>
      <w:proofErr w:type="spellStart"/>
      <w:r>
        <w:t>JBoss</w:t>
      </w:r>
      <w:proofErr w:type="spellEnd"/>
      <w:r>
        <w:t xml:space="preserve">, </w:t>
      </w:r>
      <w:proofErr w:type="spellStart"/>
      <w:r>
        <w:t>Tomcat</w:t>
      </w:r>
      <w:proofErr w:type="spellEnd"/>
      <w:r>
        <w:t>, ...</w:t>
      </w:r>
    </w:p>
    <w:p w14:paraId="07A2B019" w14:textId="77777777" w:rsidR="004A106E" w:rsidRPr="00780723" w:rsidRDefault="004A106E" w:rsidP="004A106E">
      <w:pPr>
        <w:numPr>
          <w:ilvl w:val="0"/>
          <w:numId w:val="8"/>
        </w:numPr>
        <w:ind w:left="568" w:hanging="284"/>
      </w:pPr>
      <w:r>
        <w:t xml:space="preserve">Middlewares de Integração/SOA: </w:t>
      </w:r>
      <w:proofErr w:type="spellStart"/>
      <w:r>
        <w:t>Tuxedo</w:t>
      </w:r>
      <w:proofErr w:type="spellEnd"/>
      <w:r>
        <w:t xml:space="preserve">, </w:t>
      </w:r>
      <w:proofErr w:type="spellStart"/>
      <w:r>
        <w:t>Aqualogic</w:t>
      </w:r>
      <w:proofErr w:type="spellEnd"/>
    </w:p>
    <w:p w14:paraId="074A5C58" w14:textId="77777777" w:rsidR="004A106E" w:rsidRPr="007D7101" w:rsidRDefault="004A106E" w:rsidP="004A106E">
      <w:pPr>
        <w:rPr>
          <w:rFonts w:asciiTheme="minorHAnsi" w:hAnsiTheme="minorHAnsi" w:cstheme="minorHAnsi"/>
          <w:szCs w:val="22"/>
        </w:rPr>
      </w:pPr>
    </w:p>
    <w:p w14:paraId="4AC5445B" w14:textId="77777777" w:rsidR="004A106E" w:rsidRDefault="004A106E" w:rsidP="004A106E">
      <w:pPr>
        <w:rPr>
          <w:rFonts w:asciiTheme="minorHAnsi" w:hAnsiTheme="minorHAnsi" w:cstheme="minorHAnsi"/>
          <w:szCs w:val="22"/>
        </w:rPr>
      </w:pPr>
      <w:r w:rsidRPr="007D7101">
        <w:rPr>
          <w:rFonts w:asciiTheme="minorHAnsi" w:hAnsiTheme="minorHAnsi" w:cstheme="minorHAnsi"/>
          <w:szCs w:val="22"/>
        </w:rPr>
        <w:t xml:space="preserve">Para </w:t>
      </w:r>
      <w:r>
        <w:rPr>
          <w:rFonts w:asciiTheme="minorHAnsi" w:hAnsiTheme="minorHAnsi" w:cstheme="minorHAnsi"/>
          <w:szCs w:val="22"/>
        </w:rPr>
        <w:t>prestar</w:t>
      </w:r>
      <w:r w:rsidRPr="007D7101">
        <w:rPr>
          <w:rFonts w:asciiTheme="minorHAnsi" w:hAnsiTheme="minorHAnsi" w:cstheme="minorHAnsi"/>
          <w:szCs w:val="22"/>
        </w:rPr>
        <w:t xml:space="preserve"> seus serviços</w:t>
      </w:r>
      <w:r>
        <w:rPr>
          <w:rFonts w:asciiTheme="minorHAnsi" w:hAnsiTheme="minorHAnsi" w:cstheme="minorHAnsi"/>
          <w:szCs w:val="22"/>
        </w:rPr>
        <w:t>,</w:t>
      </w:r>
      <w:r w:rsidRPr="007D7101">
        <w:rPr>
          <w:rFonts w:asciiTheme="minorHAnsi" w:hAnsiTheme="minorHAnsi" w:cstheme="minorHAnsi"/>
          <w:szCs w:val="22"/>
        </w:rPr>
        <w:t xml:space="preserve"> a </w:t>
      </w:r>
      <w:r>
        <w:rPr>
          <w:rFonts w:asciiTheme="minorHAnsi" w:hAnsiTheme="minorHAnsi" w:cstheme="minorHAnsi"/>
          <w:szCs w:val="22"/>
        </w:rPr>
        <w:t xml:space="preserve">INMETRICS </w:t>
      </w:r>
      <w:r w:rsidRPr="007D7101">
        <w:rPr>
          <w:rFonts w:asciiTheme="minorHAnsi" w:hAnsiTheme="minorHAnsi" w:cstheme="minorHAnsi"/>
          <w:szCs w:val="22"/>
        </w:rPr>
        <w:t xml:space="preserve">conta com uma equipe de especialistas em desempenho, qualidade e testes funcionais. Este time atua diretamente </w:t>
      </w:r>
      <w:r>
        <w:rPr>
          <w:rFonts w:asciiTheme="minorHAnsi" w:hAnsiTheme="minorHAnsi" w:cstheme="minorHAnsi"/>
          <w:szCs w:val="22"/>
        </w:rPr>
        <w:t>em projetos e em serviços contínuos.</w:t>
      </w:r>
    </w:p>
    <w:p w14:paraId="0CDC2D3B" w14:textId="77777777" w:rsidR="004A106E" w:rsidRPr="007D7101" w:rsidRDefault="004A106E" w:rsidP="004A106E">
      <w:pPr>
        <w:rPr>
          <w:rFonts w:asciiTheme="minorHAnsi" w:hAnsiTheme="minorHAnsi" w:cstheme="minorHAnsi"/>
          <w:szCs w:val="22"/>
        </w:rPr>
      </w:pPr>
    </w:p>
    <w:p w14:paraId="75BFDF8F" w14:textId="77777777" w:rsidR="004A106E" w:rsidRDefault="004A106E" w:rsidP="004A106E">
      <w:pPr>
        <w:rPr>
          <w:rFonts w:asciiTheme="minorHAnsi" w:hAnsiTheme="minorHAnsi" w:cstheme="minorHAnsi"/>
          <w:szCs w:val="22"/>
        </w:rPr>
      </w:pPr>
      <w:r w:rsidRPr="007D7101">
        <w:rPr>
          <w:rFonts w:asciiTheme="minorHAnsi" w:hAnsiTheme="minorHAnsi" w:cstheme="minorHAnsi"/>
          <w:szCs w:val="22"/>
        </w:rPr>
        <w:t xml:space="preserve">A </w:t>
      </w:r>
      <w:r>
        <w:rPr>
          <w:rFonts w:asciiTheme="minorHAnsi" w:hAnsiTheme="minorHAnsi" w:cstheme="minorHAnsi"/>
          <w:szCs w:val="22"/>
        </w:rPr>
        <w:t xml:space="preserve">INMETRICS </w:t>
      </w:r>
      <w:r w:rsidRPr="007D7101">
        <w:rPr>
          <w:rFonts w:asciiTheme="minorHAnsi" w:hAnsiTheme="minorHAnsi" w:cstheme="minorHAnsi"/>
          <w:szCs w:val="22"/>
        </w:rPr>
        <w:t>conta também com tecnologia própria</w:t>
      </w:r>
      <w:r>
        <w:rPr>
          <w:rFonts w:asciiTheme="minorHAnsi" w:hAnsiTheme="minorHAnsi" w:cstheme="minorHAnsi"/>
          <w:szCs w:val="22"/>
        </w:rPr>
        <w:t>,</w:t>
      </w:r>
      <w:r w:rsidRPr="007D7101">
        <w:rPr>
          <w:rFonts w:asciiTheme="minorHAnsi" w:hAnsiTheme="minorHAnsi" w:cstheme="minorHAnsi"/>
          <w:szCs w:val="22"/>
        </w:rPr>
        <w:t xml:space="preserve"> desenvolvida por uma área de pesquisa e desenvolvimento formada por mestres e doutores em assuntos tão diversos como grafos, otimização combinatória e complexidade de algoritmos, além de estatísticos. Este time é responsável pela construção e suporte a tecnologias como o </w:t>
      </w:r>
      <w:r>
        <w:rPr>
          <w:rFonts w:asciiTheme="minorHAnsi" w:hAnsiTheme="minorHAnsi" w:cstheme="minorHAnsi"/>
          <w:szCs w:val="22"/>
        </w:rPr>
        <w:t xml:space="preserve">INMETRICS INSPIRE, </w:t>
      </w:r>
      <w:proofErr w:type="spellStart"/>
      <w:r>
        <w:rPr>
          <w:rFonts w:asciiTheme="minorHAnsi" w:hAnsiTheme="minorHAnsi" w:cstheme="minorHAnsi"/>
          <w:szCs w:val="22"/>
        </w:rPr>
        <w:t>PerfCenter</w:t>
      </w:r>
      <w:proofErr w:type="spellEnd"/>
      <w:r>
        <w:rPr>
          <w:rFonts w:asciiTheme="minorHAnsi" w:hAnsiTheme="minorHAnsi" w:cstheme="minorHAnsi"/>
          <w:szCs w:val="22"/>
        </w:rPr>
        <w:t xml:space="preserve"> e </w:t>
      </w:r>
      <w:proofErr w:type="spellStart"/>
      <w:r>
        <w:rPr>
          <w:rFonts w:asciiTheme="minorHAnsi" w:hAnsiTheme="minorHAnsi" w:cstheme="minorHAnsi"/>
          <w:szCs w:val="22"/>
        </w:rPr>
        <w:t>TestCenter</w:t>
      </w:r>
      <w:proofErr w:type="spellEnd"/>
      <w:r w:rsidRPr="007D7101">
        <w:rPr>
          <w:rFonts w:asciiTheme="minorHAnsi" w:hAnsiTheme="minorHAnsi" w:cstheme="minorHAnsi"/>
          <w:szCs w:val="22"/>
        </w:rPr>
        <w:t>.</w:t>
      </w:r>
    </w:p>
    <w:p w14:paraId="7862C2ED" w14:textId="77777777" w:rsidR="004A106E" w:rsidRDefault="004A106E" w:rsidP="006568E1"/>
    <w:p w14:paraId="7FDCFC80" w14:textId="77777777" w:rsidR="004A106E" w:rsidRDefault="004A106E" w:rsidP="006568E1"/>
    <w:p w14:paraId="5BCFA4D2" w14:textId="77777777" w:rsidR="004A106E" w:rsidRDefault="004A106E" w:rsidP="006568E1"/>
    <w:p w14:paraId="46238CB1" w14:textId="77777777" w:rsidR="004A106E" w:rsidRDefault="004A106E">
      <w:pPr>
        <w:ind w:firstLine="0"/>
        <w:jc w:val="left"/>
        <w:rPr>
          <w:bCs/>
          <w:color w:val="3366FF"/>
          <w:sz w:val="28"/>
          <w:szCs w:val="28"/>
        </w:rPr>
      </w:pPr>
      <w:bookmarkStart w:id="29" w:name="_Toc319782678"/>
      <w:bookmarkStart w:id="30" w:name="_Toc319865969"/>
      <w:bookmarkStart w:id="31" w:name="_Toc319896130"/>
      <w:bookmarkStart w:id="32" w:name="_Toc380021685"/>
      <w:r>
        <w:br w:type="page"/>
      </w:r>
    </w:p>
    <w:p w14:paraId="045AEC88" w14:textId="77777777" w:rsidR="00B2323C" w:rsidRPr="002B43CE" w:rsidRDefault="00B2323C" w:rsidP="00B2323C">
      <w:pPr>
        <w:pStyle w:val="Ttulo3"/>
        <w:numPr>
          <w:ilvl w:val="0"/>
          <w:numId w:val="0"/>
        </w:numPr>
      </w:pPr>
      <w:bookmarkStart w:id="33" w:name="_Toc380072947"/>
      <w:bookmarkStart w:id="34" w:name="_Toc383615112"/>
      <w:bookmarkStart w:id="35" w:name="_Toc409965835"/>
      <w:bookmarkStart w:id="36" w:name="_Toc470014654"/>
      <w:r w:rsidRPr="002B43CE">
        <w:lastRenderedPageBreak/>
        <w:t>Certificações</w:t>
      </w:r>
      <w:bookmarkEnd w:id="33"/>
      <w:bookmarkEnd w:id="34"/>
      <w:bookmarkEnd w:id="35"/>
      <w:bookmarkEnd w:id="36"/>
    </w:p>
    <w:p w14:paraId="2F30D022" w14:textId="1C962EAB" w:rsidR="00B2323C" w:rsidRPr="00FA2418" w:rsidRDefault="00B2323C" w:rsidP="00B2323C">
      <w:r w:rsidRPr="00FA2418">
        <w:t xml:space="preserve">A equipe da INMETRICS é formada por analistas, engenheiros e arquitetos de testes, mestres e doutores em Ciência da Computação, graduados nas melhores universidades do Brasil e exterior, com visão focada em eficiência em Tecnologia da Informação. </w:t>
      </w:r>
      <w:proofErr w:type="gramStart"/>
      <w:r w:rsidR="009F6795">
        <w:t>v</w:t>
      </w:r>
      <w:proofErr w:type="gramEnd"/>
    </w:p>
    <w:p w14:paraId="7EAD8110" w14:textId="77777777" w:rsidR="00B2323C" w:rsidRPr="00FA2418" w:rsidRDefault="00B2323C" w:rsidP="00B2323C"/>
    <w:p w14:paraId="613D4569" w14:textId="77777777" w:rsidR="00B2323C" w:rsidRDefault="00B2323C" w:rsidP="00B2323C">
      <w:r w:rsidRPr="00FA2418">
        <w:t>Nossos profissionais possuem os seguintes certificados:</w:t>
      </w:r>
    </w:p>
    <w:p w14:paraId="069CBE11" w14:textId="77777777" w:rsidR="00B2323C" w:rsidRPr="00826274" w:rsidRDefault="00B2323C" w:rsidP="00B2323C">
      <w:pPr>
        <w:rPr>
          <w:sz w:val="10"/>
        </w:rPr>
      </w:pPr>
    </w:p>
    <w:p w14:paraId="46343B63" w14:textId="77777777" w:rsidR="00B2323C" w:rsidRPr="00E327EB" w:rsidRDefault="00B2323C" w:rsidP="007A5DC8">
      <w:pPr>
        <w:pStyle w:val="PargrafodaLista"/>
        <w:numPr>
          <w:ilvl w:val="0"/>
          <w:numId w:val="11"/>
        </w:numPr>
        <w:rPr>
          <w:iCs/>
          <w:lang w:val="en-US"/>
        </w:rPr>
      </w:pPr>
      <w:r w:rsidRPr="00E327EB">
        <w:rPr>
          <w:iCs/>
          <w:lang w:val="en-US"/>
        </w:rPr>
        <w:t>ISEB/ISTQB Certified Tester – Foundation Level</w:t>
      </w:r>
    </w:p>
    <w:p w14:paraId="5CD71B0E" w14:textId="77777777" w:rsidR="00B2323C" w:rsidRPr="00E327EB" w:rsidRDefault="00B2323C" w:rsidP="007A5DC8">
      <w:pPr>
        <w:pStyle w:val="PargrafodaLista"/>
        <w:numPr>
          <w:ilvl w:val="0"/>
          <w:numId w:val="11"/>
        </w:numPr>
        <w:rPr>
          <w:iCs/>
          <w:lang w:val="en-US"/>
        </w:rPr>
      </w:pPr>
      <w:r w:rsidRPr="00E327EB">
        <w:rPr>
          <w:iCs/>
          <w:lang w:val="en-US"/>
        </w:rPr>
        <w:t>ISEB/ISTQB Certified Tester – Advanced Level – Test Manager</w:t>
      </w:r>
    </w:p>
    <w:p w14:paraId="4335DCF9" w14:textId="77777777" w:rsidR="00B2323C" w:rsidRPr="00826274" w:rsidRDefault="00B2323C" w:rsidP="007A5DC8">
      <w:pPr>
        <w:pStyle w:val="PargrafodaLista"/>
        <w:numPr>
          <w:ilvl w:val="0"/>
          <w:numId w:val="11"/>
        </w:numPr>
        <w:rPr>
          <w:iCs/>
        </w:rPr>
      </w:pPr>
      <w:r w:rsidRPr="00826274">
        <w:rPr>
          <w:iCs/>
        </w:rPr>
        <w:t>ISO 9001:2000 - Lead Assessor</w:t>
      </w:r>
    </w:p>
    <w:p w14:paraId="046B2416" w14:textId="77777777" w:rsidR="00B2323C" w:rsidRPr="00826274" w:rsidRDefault="00B2323C" w:rsidP="007A5DC8">
      <w:pPr>
        <w:pStyle w:val="PargrafodaLista"/>
        <w:numPr>
          <w:ilvl w:val="0"/>
          <w:numId w:val="11"/>
        </w:numPr>
        <w:rPr>
          <w:iCs/>
        </w:rPr>
      </w:pPr>
      <w:r w:rsidRPr="00826274">
        <w:rPr>
          <w:iCs/>
        </w:rPr>
        <w:t>ISO 27.001 - Lead Assessor</w:t>
      </w:r>
    </w:p>
    <w:p w14:paraId="1D541B7D" w14:textId="77777777" w:rsidR="00B2323C" w:rsidRPr="00826274" w:rsidRDefault="00B2323C" w:rsidP="007A5DC8">
      <w:pPr>
        <w:pStyle w:val="PargrafodaLista"/>
        <w:numPr>
          <w:ilvl w:val="0"/>
          <w:numId w:val="11"/>
        </w:numPr>
        <w:rPr>
          <w:iCs/>
        </w:rPr>
      </w:pPr>
      <w:r w:rsidRPr="00826274">
        <w:rPr>
          <w:iCs/>
        </w:rPr>
        <w:t xml:space="preserve">ISO 20.000 </w:t>
      </w:r>
      <w:proofErr w:type="spellStart"/>
      <w:r w:rsidRPr="00826274">
        <w:rPr>
          <w:iCs/>
        </w:rPr>
        <w:t>Consultant</w:t>
      </w:r>
      <w:proofErr w:type="spellEnd"/>
    </w:p>
    <w:p w14:paraId="3EAF466E" w14:textId="77777777" w:rsidR="00B2323C" w:rsidRPr="00826274" w:rsidRDefault="00B2323C" w:rsidP="007A5DC8">
      <w:pPr>
        <w:pStyle w:val="PargrafodaLista"/>
        <w:numPr>
          <w:ilvl w:val="0"/>
          <w:numId w:val="11"/>
        </w:numPr>
        <w:rPr>
          <w:iCs/>
        </w:rPr>
      </w:pPr>
      <w:proofErr w:type="spellStart"/>
      <w:r w:rsidRPr="00826274">
        <w:rPr>
          <w:iCs/>
        </w:rPr>
        <w:t>Lean</w:t>
      </w:r>
      <w:proofErr w:type="spellEnd"/>
      <w:r w:rsidRPr="00826274">
        <w:rPr>
          <w:iCs/>
        </w:rPr>
        <w:t xml:space="preserve"> </w:t>
      </w:r>
      <w:proofErr w:type="spellStart"/>
      <w:r w:rsidRPr="00826274">
        <w:rPr>
          <w:iCs/>
        </w:rPr>
        <w:t>Six</w:t>
      </w:r>
      <w:proofErr w:type="spellEnd"/>
      <w:r w:rsidRPr="00826274">
        <w:rPr>
          <w:iCs/>
        </w:rPr>
        <w:t xml:space="preserve"> Sigma Black </w:t>
      </w:r>
      <w:proofErr w:type="spellStart"/>
      <w:r w:rsidRPr="00826274">
        <w:rPr>
          <w:iCs/>
        </w:rPr>
        <w:t>Belt</w:t>
      </w:r>
      <w:proofErr w:type="spellEnd"/>
    </w:p>
    <w:p w14:paraId="652DB064" w14:textId="77777777" w:rsidR="00B2323C" w:rsidRPr="00826274" w:rsidRDefault="00B2323C" w:rsidP="007A5DC8">
      <w:pPr>
        <w:pStyle w:val="PargrafodaLista"/>
        <w:numPr>
          <w:ilvl w:val="0"/>
          <w:numId w:val="11"/>
        </w:numPr>
        <w:rPr>
          <w:iCs/>
        </w:rPr>
      </w:pPr>
      <w:r w:rsidRPr="00826274">
        <w:rPr>
          <w:iCs/>
        </w:rPr>
        <w:t xml:space="preserve">ITIL </w:t>
      </w:r>
      <w:proofErr w:type="spellStart"/>
      <w:r w:rsidRPr="00826274">
        <w:rPr>
          <w:iCs/>
        </w:rPr>
        <w:t>Foundations</w:t>
      </w:r>
      <w:proofErr w:type="spellEnd"/>
    </w:p>
    <w:p w14:paraId="24D4E2A4" w14:textId="77777777" w:rsidR="00B2323C" w:rsidRPr="00826274" w:rsidRDefault="00B2323C" w:rsidP="007A5DC8">
      <w:pPr>
        <w:pStyle w:val="PargrafodaLista"/>
        <w:numPr>
          <w:ilvl w:val="0"/>
          <w:numId w:val="11"/>
        </w:numPr>
        <w:rPr>
          <w:iCs/>
        </w:rPr>
      </w:pPr>
      <w:r w:rsidRPr="00826274">
        <w:rPr>
          <w:iCs/>
        </w:rPr>
        <w:t xml:space="preserve">COBIT </w:t>
      </w:r>
      <w:proofErr w:type="spellStart"/>
      <w:r w:rsidRPr="00826274">
        <w:rPr>
          <w:iCs/>
        </w:rPr>
        <w:t>Foundations</w:t>
      </w:r>
      <w:proofErr w:type="spellEnd"/>
    </w:p>
    <w:p w14:paraId="16078027" w14:textId="77777777" w:rsidR="00B2323C" w:rsidRPr="00826274" w:rsidRDefault="00B2323C" w:rsidP="007A5DC8">
      <w:pPr>
        <w:pStyle w:val="PargrafodaLista"/>
        <w:numPr>
          <w:ilvl w:val="0"/>
          <w:numId w:val="11"/>
        </w:numPr>
        <w:rPr>
          <w:iCs/>
        </w:rPr>
      </w:pPr>
      <w:r w:rsidRPr="00826274">
        <w:rPr>
          <w:iCs/>
        </w:rPr>
        <w:t xml:space="preserve">CSQA - </w:t>
      </w:r>
      <w:proofErr w:type="spellStart"/>
      <w:r w:rsidRPr="00826274">
        <w:rPr>
          <w:iCs/>
        </w:rPr>
        <w:t>Certified</w:t>
      </w:r>
      <w:proofErr w:type="spellEnd"/>
      <w:r w:rsidRPr="00826274">
        <w:rPr>
          <w:iCs/>
        </w:rPr>
        <w:t xml:space="preserve"> Software </w:t>
      </w:r>
      <w:proofErr w:type="spellStart"/>
      <w:r w:rsidRPr="00826274">
        <w:rPr>
          <w:iCs/>
        </w:rPr>
        <w:t>Quality</w:t>
      </w:r>
      <w:proofErr w:type="spellEnd"/>
      <w:r w:rsidRPr="00826274">
        <w:rPr>
          <w:iCs/>
        </w:rPr>
        <w:t xml:space="preserve"> </w:t>
      </w:r>
      <w:proofErr w:type="spellStart"/>
      <w:r w:rsidRPr="00826274">
        <w:rPr>
          <w:iCs/>
        </w:rPr>
        <w:t>Analyst</w:t>
      </w:r>
      <w:proofErr w:type="spellEnd"/>
    </w:p>
    <w:p w14:paraId="38CC1217" w14:textId="77777777" w:rsidR="00B2323C" w:rsidRPr="00826274" w:rsidRDefault="00B2323C" w:rsidP="007A5DC8">
      <w:pPr>
        <w:pStyle w:val="PargrafodaLista"/>
        <w:numPr>
          <w:ilvl w:val="0"/>
          <w:numId w:val="11"/>
        </w:numPr>
        <w:rPr>
          <w:iCs/>
        </w:rPr>
      </w:pPr>
      <w:r w:rsidRPr="00826274">
        <w:rPr>
          <w:iCs/>
        </w:rPr>
        <w:t xml:space="preserve">Sun </w:t>
      </w:r>
      <w:proofErr w:type="spellStart"/>
      <w:r w:rsidRPr="00826274">
        <w:rPr>
          <w:iCs/>
        </w:rPr>
        <w:t>Certified</w:t>
      </w:r>
      <w:proofErr w:type="spellEnd"/>
      <w:r w:rsidRPr="00826274">
        <w:rPr>
          <w:iCs/>
        </w:rPr>
        <w:t xml:space="preserve"> Java </w:t>
      </w:r>
      <w:proofErr w:type="spellStart"/>
      <w:r w:rsidRPr="00826274">
        <w:rPr>
          <w:iCs/>
        </w:rPr>
        <w:t>Programmer</w:t>
      </w:r>
      <w:proofErr w:type="spellEnd"/>
      <w:r w:rsidRPr="00826274">
        <w:rPr>
          <w:iCs/>
        </w:rPr>
        <w:t xml:space="preserve"> 1.5</w:t>
      </w:r>
    </w:p>
    <w:p w14:paraId="07DEBF7F" w14:textId="77777777" w:rsidR="00B2323C" w:rsidRPr="00826274" w:rsidRDefault="00B2323C" w:rsidP="007A5DC8">
      <w:pPr>
        <w:pStyle w:val="PargrafodaLista"/>
        <w:numPr>
          <w:ilvl w:val="0"/>
          <w:numId w:val="11"/>
        </w:numPr>
        <w:rPr>
          <w:iCs/>
        </w:rPr>
      </w:pPr>
      <w:r w:rsidRPr="00826274">
        <w:rPr>
          <w:iCs/>
        </w:rPr>
        <w:t>Oracle OCA</w:t>
      </w:r>
    </w:p>
    <w:p w14:paraId="07651507" w14:textId="77777777" w:rsidR="00B2323C" w:rsidRPr="00826274" w:rsidRDefault="00B2323C" w:rsidP="007A5DC8">
      <w:pPr>
        <w:pStyle w:val="PargrafodaLista"/>
        <w:numPr>
          <w:ilvl w:val="0"/>
          <w:numId w:val="11"/>
        </w:numPr>
        <w:rPr>
          <w:iCs/>
        </w:rPr>
      </w:pPr>
      <w:r w:rsidRPr="00826274">
        <w:rPr>
          <w:iCs/>
        </w:rPr>
        <w:t>Oracle OCP</w:t>
      </w:r>
    </w:p>
    <w:p w14:paraId="4BE44F43" w14:textId="77777777" w:rsidR="00B2323C" w:rsidRDefault="00B2323C" w:rsidP="007A5DC8">
      <w:pPr>
        <w:pStyle w:val="PargrafodaLista"/>
        <w:numPr>
          <w:ilvl w:val="0"/>
          <w:numId w:val="11"/>
        </w:numPr>
        <w:rPr>
          <w:iCs/>
          <w:lang w:val="en-US"/>
        </w:rPr>
      </w:pPr>
      <w:r w:rsidRPr="00E327EB">
        <w:rPr>
          <w:iCs/>
          <w:lang w:val="en-US"/>
        </w:rPr>
        <w:t>PMI`s Project Management Professional (PMP)</w:t>
      </w:r>
    </w:p>
    <w:p w14:paraId="56FF35F0" w14:textId="77777777" w:rsidR="00B2323C" w:rsidRDefault="00B2323C" w:rsidP="00B2323C">
      <w:pPr>
        <w:rPr>
          <w:iCs/>
          <w:lang w:val="en-US"/>
        </w:rPr>
      </w:pPr>
    </w:p>
    <w:p w14:paraId="52A44F53" w14:textId="77777777" w:rsidR="00B2323C" w:rsidRDefault="00B2323C" w:rsidP="00B2323C">
      <w:pPr>
        <w:rPr>
          <w:iCs/>
          <w:lang w:val="en-US"/>
        </w:rPr>
      </w:pPr>
    </w:p>
    <w:p w14:paraId="0483F1E8" w14:textId="77777777" w:rsidR="00B2323C" w:rsidRPr="00B2323C" w:rsidRDefault="00B2323C" w:rsidP="00B2323C">
      <w:pPr>
        <w:rPr>
          <w:iCs/>
          <w:lang w:val="en-US"/>
        </w:rPr>
      </w:pPr>
    </w:p>
    <w:p w14:paraId="10C18D24" w14:textId="77777777" w:rsidR="00B2323C" w:rsidRPr="00E327EB" w:rsidRDefault="00B2323C" w:rsidP="00B2323C">
      <w:pPr>
        <w:rPr>
          <w:iCs/>
          <w:lang w:val="en-US"/>
        </w:rPr>
      </w:pPr>
    </w:p>
    <w:p w14:paraId="6C5062B6" w14:textId="77777777" w:rsidR="00B2323C" w:rsidRPr="006A5F47" w:rsidRDefault="00B2323C" w:rsidP="00B2323C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039E172C" wp14:editId="2BFDEEED">
            <wp:extent cx="1311275" cy="509270"/>
            <wp:effectExtent l="0" t="0" r="3175" b="5080"/>
            <wp:docPr id="47" name="Imagem 47" descr="ANd9GcTF68FrKnGmQrPdnLbhJCG5DXGVnTrOtpduT013vhl8_qLb7d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TF68FrKnGmQrPdnLbhJCG5DXGVnTrOtpduT013vhl8_qLb7d9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27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571EDA3" wp14:editId="47C3B3CB">
            <wp:extent cx="1043940" cy="474345"/>
            <wp:effectExtent l="0" t="0" r="3810" b="190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12BDD53" wp14:editId="39D54757">
            <wp:extent cx="1078230" cy="448310"/>
            <wp:effectExtent l="0" t="0" r="762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4C66C77" wp14:editId="461EB137">
            <wp:extent cx="758825" cy="301625"/>
            <wp:effectExtent l="0" t="0" r="3175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F47">
        <w:t xml:space="preserve">   </w:t>
      </w:r>
      <w:r>
        <w:rPr>
          <w:noProof/>
          <w:lang w:eastAsia="pt-BR"/>
        </w:rPr>
        <w:drawing>
          <wp:inline distT="0" distB="0" distL="0" distR="0" wp14:anchorId="6163097D" wp14:editId="2281784E">
            <wp:extent cx="638175" cy="353695"/>
            <wp:effectExtent l="0" t="0" r="9525" b="825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C8A4" w14:textId="77777777" w:rsidR="00B2323C" w:rsidRPr="006A5F47" w:rsidRDefault="00B2323C" w:rsidP="00B2323C">
      <w:pPr>
        <w:jc w:val="center"/>
      </w:pPr>
    </w:p>
    <w:p w14:paraId="71092466" w14:textId="77777777" w:rsidR="00B2323C" w:rsidRDefault="00B2323C" w:rsidP="00B2323C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759826EE" wp14:editId="5BF0FC56">
            <wp:extent cx="707390" cy="534670"/>
            <wp:effectExtent l="0" t="0" r="0" b="0"/>
            <wp:docPr id="42" name="Imagem 42" descr="http://t3.gstatic.com/images?q=tbn:ANd9GcTzXgp4YBtLI42qe9Z7DRdwUc1fpx_puIjKGwcE9uF7lveJTnu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http://t3.gstatic.com/images?q=tbn:ANd9GcTzXgp4YBtLI42qe9Z7DRdwUc1fpx_puIjKGwcE9uF7lveJTnuFI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6747070" wp14:editId="470D4B54">
            <wp:extent cx="828040" cy="44005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28B7C89" wp14:editId="640FB86B">
            <wp:extent cx="621030" cy="534670"/>
            <wp:effectExtent l="0" t="0" r="762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7B5371E" wp14:editId="4A22D815">
            <wp:extent cx="940435" cy="8801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3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61AE" w14:textId="77777777" w:rsidR="00B2323C" w:rsidRDefault="00B2323C" w:rsidP="00B2323C">
      <w:pPr>
        <w:jc w:val="center"/>
      </w:pPr>
    </w:p>
    <w:p w14:paraId="2D60007B" w14:textId="77777777" w:rsidR="00B2323C" w:rsidRDefault="00B2323C">
      <w:pPr>
        <w:ind w:firstLine="0"/>
        <w:jc w:val="left"/>
        <w:rPr>
          <w:bCs/>
          <w:color w:val="3366FF"/>
          <w:sz w:val="28"/>
          <w:szCs w:val="28"/>
        </w:rPr>
      </w:pPr>
      <w:r>
        <w:br w:type="page"/>
      </w:r>
    </w:p>
    <w:p w14:paraId="51FD818E" w14:textId="5C4DBD32" w:rsidR="004A106E" w:rsidRPr="00780723" w:rsidRDefault="004A106E" w:rsidP="004A106E">
      <w:pPr>
        <w:pStyle w:val="Ttulo3"/>
        <w:numPr>
          <w:ilvl w:val="0"/>
          <w:numId w:val="0"/>
        </w:numPr>
      </w:pPr>
      <w:bookmarkStart w:id="37" w:name="_Toc409965836"/>
      <w:bookmarkStart w:id="38" w:name="_Toc470014655"/>
      <w:r w:rsidRPr="00780723">
        <w:lastRenderedPageBreak/>
        <w:t>Portfólio de Serviços</w:t>
      </w:r>
      <w:bookmarkEnd w:id="29"/>
      <w:bookmarkEnd w:id="30"/>
      <w:bookmarkEnd w:id="31"/>
      <w:bookmarkEnd w:id="32"/>
      <w:bookmarkEnd w:id="37"/>
      <w:bookmarkEnd w:id="38"/>
    </w:p>
    <w:p w14:paraId="50B5D5FD" w14:textId="5EA69BA9" w:rsidR="008575BF" w:rsidRDefault="004A106E" w:rsidP="00692C2F">
      <w:pPr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szCs w:val="22"/>
        </w:rPr>
        <w:t>Os serviços da INMETRICS são todos direcionados à questão da EFICIÊNCIA, nas diversas camadas que compõe a TI. Oferecemos serviços de otimização e melhoria de eficiência desde as camadas de planejamento estratégico da TI, passando pela gestão e equipes, chegando até os níveis técnicos de otimização de aplicações, infraestrutura e processo de desenvolvimento.</w:t>
      </w:r>
    </w:p>
    <w:p w14:paraId="743A81F7" w14:textId="0398C570" w:rsidR="00FC1AF1" w:rsidRDefault="00FC1AF1" w:rsidP="00692C2F">
      <w:pPr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noProof/>
          <w:szCs w:val="22"/>
          <w:lang w:eastAsia="pt-BR"/>
        </w:rPr>
        <w:drawing>
          <wp:inline distT="0" distB="0" distL="0" distR="0" wp14:anchorId="16DB11F6" wp14:editId="6D4CCDA6">
            <wp:extent cx="5398770" cy="6925310"/>
            <wp:effectExtent l="19050" t="0" r="0" b="0"/>
            <wp:docPr id="1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92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AE9662" w14:textId="77777777" w:rsidR="008575BF" w:rsidRDefault="008575BF">
      <w:pPr>
        <w:ind w:firstLine="0"/>
        <w:jc w:val="left"/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szCs w:val="22"/>
        </w:rPr>
        <w:br w:type="page"/>
      </w:r>
    </w:p>
    <w:p w14:paraId="47E84ADE" w14:textId="77777777" w:rsidR="0077262E" w:rsidRPr="00780723" w:rsidRDefault="0077262E" w:rsidP="0077262E">
      <w:pPr>
        <w:pStyle w:val="Ttulo1"/>
        <w:pageBreakBefore w:val="0"/>
        <w:spacing w:before="240"/>
      </w:pPr>
      <w:bookmarkStart w:id="39" w:name="_Toc262115824"/>
      <w:bookmarkStart w:id="40" w:name="_Toc409965837"/>
      <w:bookmarkStart w:id="41" w:name="_Toc409170798"/>
      <w:bookmarkStart w:id="42" w:name="_Toc470014656"/>
      <w:r>
        <w:lastRenderedPageBreak/>
        <w:t>Objeto da Proposta</w:t>
      </w:r>
      <w:bookmarkEnd w:id="39"/>
      <w:bookmarkEnd w:id="40"/>
      <w:bookmarkEnd w:id="42"/>
    </w:p>
    <w:p w14:paraId="1D2DC13B" w14:textId="7F71F271" w:rsidR="00FC1AF1" w:rsidRDefault="00FC1AF1" w:rsidP="00FC1AF1">
      <w:pPr>
        <w:spacing w:after="120"/>
      </w:pPr>
      <w:r w:rsidRPr="00FC1AF1">
        <w:t xml:space="preserve">Esta proposta descreve os termos para realização de serviços profissionais de Gestão de Disponibilidade &amp; Desempenho e Gestão </w:t>
      </w:r>
      <w:r w:rsidR="000E7FF2">
        <w:t xml:space="preserve">de Capacidade do ambiente do </w:t>
      </w:r>
      <w:r w:rsidR="000E7FF2" w:rsidRPr="000E7FF2">
        <w:rPr>
          <w:highlight w:val="yellow"/>
        </w:rPr>
        <w:t>CLIENTE XXXX</w:t>
      </w:r>
      <w:r w:rsidRPr="00FC1AF1">
        <w:t>, doravante denominada CLIENTE, pelos profissionais da INMETRICS S.A., doravante denominada INMETRICS.</w:t>
      </w:r>
      <w:r w:rsidRPr="00AE39E0">
        <w:t xml:space="preserve"> </w:t>
      </w:r>
    </w:p>
    <w:p w14:paraId="453DAD99" w14:textId="77777777" w:rsidR="007D24EC" w:rsidRDefault="007D24EC" w:rsidP="007D24EC">
      <w:pPr>
        <w:pStyle w:val="Ttulo1"/>
        <w:pageBreakBefore w:val="0"/>
        <w:spacing w:before="240"/>
      </w:pPr>
      <w:bookmarkStart w:id="43" w:name="_Toc409965838"/>
      <w:bookmarkStart w:id="44" w:name="_Toc470014657"/>
      <w:r>
        <w:t>Contexto</w:t>
      </w:r>
      <w:bookmarkEnd w:id="41"/>
      <w:bookmarkEnd w:id="43"/>
      <w:bookmarkEnd w:id="44"/>
    </w:p>
    <w:p w14:paraId="285A6086" w14:textId="11E89917" w:rsidR="007D24EC" w:rsidRPr="00FB3F69" w:rsidRDefault="00FC1AF1" w:rsidP="00912021">
      <w:r>
        <w:t>O CLIENTE procura amadurecer a gest</w:t>
      </w:r>
      <w:r w:rsidR="00912021">
        <w:t>ão da sua operação de TI, focando na melhoria de disponibilidade</w:t>
      </w:r>
      <w:r w:rsidR="00E71F61">
        <w:t>, desempenho</w:t>
      </w:r>
      <w:r w:rsidR="00912021">
        <w:t xml:space="preserve"> e experiência </w:t>
      </w:r>
      <w:r w:rsidR="00BB2C30">
        <w:t>para o</w:t>
      </w:r>
      <w:r w:rsidR="00912021">
        <w:t xml:space="preserve"> usuário final. Para tal se faz necessário agregar a operação atual</w:t>
      </w:r>
      <w:r w:rsidR="00BB2C30">
        <w:t>,</w:t>
      </w:r>
      <w:r w:rsidR="00912021">
        <w:t xml:space="preserve"> os serviços de Gestão de Desempenho &amp; Disponibilidade, além do serviço de Gestão de Capacidade, visando mapear e acompanhar diversos indicadores que refletem a saúde dos componentes atualmente utilizados pelo CLIENTE, comportamento das aplicações na visão do usuário final e desvios que poderão trazer impactos imediatos ou a longo prazo para a disponibilidade das aplicações.</w:t>
      </w:r>
    </w:p>
    <w:p w14:paraId="0E99CD0E" w14:textId="77777777" w:rsidR="008575BF" w:rsidRDefault="008575BF">
      <w:pPr>
        <w:ind w:firstLine="0"/>
        <w:jc w:val="left"/>
        <w:rPr>
          <w:b/>
          <w:bCs/>
          <w:kern w:val="32"/>
          <w:sz w:val="36"/>
          <w:szCs w:val="32"/>
        </w:rPr>
      </w:pPr>
      <w:bookmarkStart w:id="45" w:name="_Toc409170799"/>
      <w:bookmarkStart w:id="46" w:name="_Toc409965839"/>
      <w:r>
        <w:br w:type="page"/>
      </w:r>
    </w:p>
    <w:p w14:paraId="1FEB4242" w14:textId="6FFE6C9E" w:rsidR="007D24EC" w:rsidRDefault="007D24EC" w:rsidP="007D24EC">
      <w:pPr>
        <w:pStyle w:val="Ttulo1"/>
        <w:pageBreakBefore w:val="0"/>
        <w:spacing w:before="240"/>
      </w:pPr>
      <w:bookmarkStart w:id="47" w:name="_Toc470014658"/>
      <w:r>
        <w:lastRenderedPageBreak/>
        <w:t>Escopo</w:t>
      </w:r>
      <w:bookmarkEnd w:id="45"/>
      <w:bookmarkEnd w:id="46"/>
      <w:bookmarkEnd w:id="47"/>
    </w:p>
    <w:p w14:paraId="3360CBE7" w14:textId="2EA4C925" w:rsidR="00263273" w:rsidRDefault="00E71F61" w:rsidP="00263273">
      <w:pPr>
        <w:pStyle w:val="Ttulo2"/>
      </w:pPr>
      <w:bookmarkStart w:id="48" w:name="_Toc470014659"/>
      <w:r>
        <w:t>Itens de c</w:t>
      </w:r>
      <w:r w:rsidR="00263273">
        <w:t>onfiguração</w:t>
      </w:r>
      <w:r>
        <w:t xml:space="preserve"> alvo do trabalho</w:t>
      </w:r>
      <w:bookmarkEnd w:id="48"/>
    </w:p>
    <w:p w14:paraId="174F83EC" w14:textId="189E8D4F" w:rsidR="00263273" w:rsidRDefault="007D24EC" w:rsidP="00263273">
      <w:pPr>
        <w:spacing w:after="120"/>
      </w:pPr>
      <w:r>
        <w:t>O escopo</w:t>
      </w:r>
      <w:r w:rsidR="00263273">
        <w:t xml:space="preserve"> do serviço aqui proposto</w:t>
      </w:r>
      <w:r w:rsidR="00BB2C30">
        <w:t xml:space="preserve"> abrange a seguinte relação de sistemas e s</w:t>
      </w:r>
      <w:r w:rsidR="00263273">
        <w:t>ervidores, além das tecnologias que</w:t>
      </w:r>
      <w:r w:rsidR="00E71F61">
        <w:t xml:space="preserve"> poderão ser</w:t>
      </w:r>
      <w:r w:rsidR="00263273">
        <w:t xml:space="preserve"> analisadas.</w:t>
      </w:r>
      <w:r w:rsidR="00E71F61">
        <w:t xml:space="preserve"> </w:t>
      </w:r>
    </w:p>
    <w:p w14:paraId="5892F3C4" w14:textId="3D7644C3" w:rsidR="00E71F61" w:rsidRDefault="00E71F61" w:rsidP="00263273">
      <w:pPr>
        <w:spacing w:after="120"/>
      </w:pPr>
      <w:r>
        <w:t>Em conjunto com o CLIENTE, será elencado quais dos sistemas abaixo</w:t>
      </w:r>
      <w:r w:rsidR="004F7E46">
        <w:t xml:space="preserve"> serão priorizados nos serviços de “Gestão de Disponibilidade &amp; Desempenho”, além da “Gestão de Capacidade”, respeitando o modelo de trabalho proposto no item “6 Cronograma Macro” desta proposta.</w:t>
      </w:r>
    </w:p>
    <w:tbl>
      <w:tblPr>
        <w:tblW w:w="8135" w:type="dxa"/>
        <w:tblInd w:w="5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59"/>
        <w:gridCol w:w="2840"/>
        <w:gridCol w:w="2636"/>
      </w:tblGrid>
      <w:tr w:rsidR="005B1B43" w:rsidRPr="005B1B43" w14:paraId="507FECDB" w14:textId="77777777" w:rsidTr="008D206C">
        <w:trPr>
          <w:trHeight w:val="148"/>
        </w:trPr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noWrap/>
            <w:vAlign w:val="center"/>
            <w:hideMark/>
          </w:tcPr>
          <w:p w14:paraId="735CFE4D" w14:textId="77777777" w:rsidR="005B1B43" w:rsidRPr="005B1B43" w:rsidRDefault="005B1B43" w:rsidP="00263273">
            <w:pPr>
              <w:ind w:firstLine="0"/>
              <w:jc w:val="center"/>
              <w:rPr>
                <w:b/>
                <w:bCs/>
              </w:rPr>
            </w:pPr>
            <w:r w:rsidRPr="005B1B43">
              <w:rPr>
                <w:b/>
                <w:bCs/>
              </w:rPr>
              <w:t>Sistemas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noWrap/>
            <w:vAlign w:val="center"/>
            <w:hideMark/>
          </w:tcPr>
          <w:p w14:paraId="5194D053" w14:textId="77777777" w:rsidR="005B1B43" w:rsidRPr="005B1B43" w:rsidRDefault="005B1B43" w:rsidP="00263273">
            <w:pPr>
              <w:ind w:firstLine="0"/>
              <w:jc w:val="center"/>
              <w:rPr>
                <w:b/>
                <w:bCs/>
              </w:rPr>
            </w:pPr>
            <w:r w:rsidRPr="005B1B43">
              <w:rPr>
                <w:b/>
                <w:bCs/>
              </w:rPr>
              <w:t>Servidores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noWrap/>
            <w:vAlign w:val="center"/>
            <w:hideMark/>
          </w:tcPr>
          <w:p w14:paraId="5508DFD6" w14:textId="77777777" w:rsidR="005B1B43" w:rsidRPr="005B1B43" w:rsidRDefault="005B1B43" w:rsidP="00263273">
            <w:pPr>
              <w:ind w:firstLine="0"/>
              <w:jc w:val="center"/>
              <w:rPr>
                <w:b/>
                <w:bCs/>
              </w:rPr>
            </w:pPr>
            <w:r w:rsidRPr="005B1B43">
              <w:rPr>
                <w:b/>
                <w:bCs/>
              </w:rPr>
              <w:t>Tecnologias</w:t>
            </w:r>
          </w:p>
        </w:tc>
      </w:tr>
      <w:tr w:rsidR="005B1B43" w:rsidRPr="005B1B43" w14:paraId="4E70AFEE" w14:textId="77777777" w:rsidTr="008D206C">
        <w:trPr>
          <w:trHeight w:val="4561"/>
        </w:trPr>
        <w:tc>
          <w:tcPr>
            <w:tcW w:w="26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AE7EC6" w14:textId="7C4E2C75" w:rsidR="005B1B43" w:rsidRPr="005B1B43" w:rsidRDefault="00E71F61" w:rsidP="00E71F61">
            <w:pPr>
              <w:ind w:firstLine="0"/>
              <w:jc w:val="left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 </w:t>
            </w:r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1. </w:t>
            </w:r>
            <w:proofErr w:type="spellStart"/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Neurotech</w:t>
            </w:r>
            <w:proofErr w:type="spellEnd"/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</w: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 </w:t>
            </w:r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2. Cyber</w:t>
            </w:r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</w: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 </w:t>
            </w:r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3. SIV</w:t>
            </w:r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</w: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 </w:t>
            </w:r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4. Fraude</w:t>
            </w:r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</w: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 </w:t>
            </w:r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5. Motor</w:t>
            </w:r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</w: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 </w:t>
            </w:r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6. Gateway</w:t>
            </w:r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</w: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 </w:t>
            </w:r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7. Barramento (IBM </w:t>
            </w:r>
            <w:proofErr w:type="spellStart"/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Broker</w:t>
            </w:r>
            <w:proofErr w:type="spellEnd"/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)</w:t>
            </w: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  <w:t xml:space="preserve"> 8. </w:t>
            </w:r>
            <w:proofErr w:type="spellStart"/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Fidelity</w:t>
            </w:r>
            <w:proofErr w:type="spellEnd"/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 (banco de dados)</w:t>
            </w: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  <w:t xml:space="preserve"> 9. GIA</w:t>
            </w: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  <w:t>10</w:t>
            </w:r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. </w:t>
            </w:r>
            <w:proofErr w:type="spellStart"/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Matera</w:t>
            </w:r>
            <w:proofErr w:type="spellEnd"/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</w: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11. SAA</w:t>
            </w: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  <w:t xml:space="preserve">12. </w:t>
            </w:r>
            <w:proofErr w:type="spellStart"/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Scope</w:t>
            </w:r>
            <w:proofErr w:type="spellEnd"/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  <w:t xml:space="preserve">13. Integral </w:t>
            </w:r>
            <w:proofErr w:type="spellStart"/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Trust</w:t>
            </w:r>
            <w:proofErr w:type="spellEnd"/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  <w:t xml:space="preserve">14. </w:t>
            </w:r>
            <w:proofErr w:type="spellStart"/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Mvar</w:t>
            </w:r>
            <w:proofErr w:type="spellEnd"/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  <w:t>15. Ouvidoria</w:t>
            </w: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  <w:t xml:space="preserve">16. </w:t>
            </w:r>
            <w:proofErr w:type="spellStart"/>
            <w:proofErr w:type="gramStart"/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Compliance</w:t>
            </w:r>
            <w:proofErr w:type="spellEnd"/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(</w:t>
            </w:r>
            <w:proofErr w:type="gramEnd"/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PLD)</w:t>
            </w: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  <w:t>17</w:t>
            </w:r>
            <w:r w:rsidR="005B1B43"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. DW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7D0F6B" w14:textId="77777777" w:rsidR="005B1B43" w:rsidRDefault="008D206C" w:rsidP="005B1B43">
            <w:pPr>
              <w:ind w:firstLine="0"/>
              <w:jc w:val="left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1.xxxx</w:t>
            </w:r>
          </w:p>
          <w:p w14:paraId="72AF0F73" w14:textId="67E01D76" w:rsidR="008D206C" w:rsidRDefault="008D206C" w:rsidP="005B1B43">
            <w:pPr>
              <w:ind w:firstLine="0"/>
              <w:jc w:val="left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2.xxxx</w:t>
            </w:r>
          </w:p>
          <w:p w14:paraId="42210FF2" w14:textId="033DFE2A" w:rsidR="008D206C" w:rsidRDefault="008D206C" w:rsidP="005B1B43">
            <w:pPr>
              <w:ind w:firstLine="0"/>
              <w:jc w:val="left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3.xxxx</w:t>
            </w:r>
          </w:p>
          <w:p w14:paraId="12ADAFA6" w14:textId="1F7131FF" w:rsidR="008D206C" w:rsidRDefault="008D206C" w:rsidP="005B1B43">
            <w:pPr>
              <w:ind w:firstLine="0"/>
              <w:jc w:val="left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4.xxxx</w:t>
            </w:r>
          </w:p>
          <w:p w14:paraId="34798BE2" w14:textId="2E74E5A2" w:rsidR="008D206C" w:rsidRDefault="008D206C" w:rsidP="005B1B43">
            <w:pPr>
              <w:ind w:firstLine="0"/>
              <w:jc w:val="left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5.xxxx</w:t>
            </w:r>
          </w:p>
          <w:p w14:paraId="43DC563A" w14:textId="5CAFF8B6" w:rsidR="008D206C" w:rsidRDefault="008D206C" w:rsidP="005B1B43">
            <w:pPr>
              <w:ind w:firstLine="0"/>
              <w:jc w:val="left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6.xxxx</w:t>
            </w:r>
          </w:p>
          <w:p w14:paraId="7F425D60" w14:textId="0F39E6AF" w:rsidR="008D206C" w:rsidRPr="005B1B43" w:rsidRDefault="008D206C" w:rsidP="005B1B43">
            <w:pPr>
              <w:ind w:firstLine="0"/>
              <w:jc w:val="left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7.xxxx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0517D9" w14:textId="77777777" w:rsidR="005B1B43" w:rsidRPr="005B1B43" w:rsidRDefault="005B1B43" w:rsidP="005B1B43">
            <w:pPr>
              <w:ind w:firstLine="0"/>
              <w:jc w:val="left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1. JBOSS</w:t>
            </w:r>
            <w:r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  <w:t>2. Microsoft IIS</w:t>
            </w:r>
            <w:r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  <w:t xml:space="preserve">3. Oracle </w:t>
            </w:r>
            <w:proofErr w:type="spellStart"/>
            <w:r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Database</w:t>
            </w:r>
            <w:proofErr w:type="spellEnd"/>
            <w:r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  <w:t xml:space="preserve">4. </w:t>
            </w:r>
            <w:r w:rsidRPr="005B1B43">
              <w:rPr>
                <w:rFonts w:eastAsia="Times New Roman"/>
                <w:color w:val="000000"/>
                <w:sz w:val="20"/>
                <w:szCs w:val="20"/>
                <w:lang w:val="es-CL" w:eastAsia="pt-BR"/>
              </w:rPr>
              <w:t>MS SQL</w:t>
            </w:r>
            <w:r w:rsidRPr="005B1B43">
              <w:rPr>
                <w:rFonts w:eastAsia="Times New Roman"/>
                <w:color w:val="000000"/>
                <w:sz w:val="20"/>
                <w:szCs w:val="20"/>
                <w:lang w:val="es-CL" w:eastAsia="pt-BR"/>
              </w:rPr>
              <w:br/>
              <w:t xml:space="preserve">5. MS </w:t>
            </w:r>
            <w:proofErr w:type="spellStart"/>
            <w:r w:rsidRPr="005B1B43">
              <w:rPr>
                <w:rFonts w:eastAsia="Times New Roman"/>
                <w:color w:val="000000"/>
                <w:sz w:val="20"/>
                <w:szCs w:val="20"/>
                <w:lang w:val="es-CL" w:eastAsia="pt-BR"/>
              </w:rPr>
              <w:t>Analysis</w:t>
            </w:r>
            <w:proofErr w:type="spellEnd"/>
            <w:r w:rsidRPr="005B1B43">
              <w:rPr>
                <w:rFonts w:eastAsia="Times New Roman"/>
                <w:color w:val="000000"/>
                <w:sz w:val="20"/>
                <w:szCs w:val="20"/>
                <w:lang w:val="es-CL" w:eastAsia="pt-BR"/>
              </w:rPr>
              <w:t xml:space="preserve"> </w:t>
            </w:r>
            <w:proofErr w:type="spellStart"/>
            <w:r w:rsidRPr="005B1B43">
              <w:rPr>
                <w:rFonts w:eastAsia="Times New Roman"/>
                <w:color w:val="000000"/>
                <w:sz w:val="20"/>
                <w:szCs w:val="20"/>
                <w:lang w:val="es-CL" w:eastAsia="pt-BR"/>
              </w:rPr>
              <w:t>Services</w:t>
            </w:r>
            <w:proofErr w:type="spellEnd"/>
            <w:r w:rsidRPr="005B1B43">
              <w:rPr>
                <w:rFonts w:eastAsia="Times New Roman"/>
                <w:color w:val="000000"/>
                <w:sz w:val="20"/>
                <w:szCs w:val="20"/>
                <w:lang w:val="es-CL" w:eastAsia="pt-BR"/>
              </w:rPr>
              <w:br/>
              <w:t xml:space="preserve">6. </w:t>
            </w:r>
            <w:r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IBM </w:t>
            </w:r>
            <w:proofErr w:type="spellStart"/>
            <w:r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Broker</w:t>
            </w:r>
            <w:proofErr w:type="spellEnd"/>
            <w:r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  <w:t>7. Linux</w:t>
            </w:r>
            <w:r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  <w:t>8. AIX</w:t>
            </w:r>
            <w:r w:rsidRPr="005B1B43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br/>
              <w:t>9. Windows</w:t>
            </w:r>
          </w:p>
        </w:tc>
      </w:tr>
    </w:tbl>
    <w:p w14:paraId="644C8420" w14:textId="77777777" w:rsidR="005B1B43" w:rsidRDefault="005B1B43" w:rsidP="00524ED2">
      <w:pPr>
        <w:spacing w:after="120"/>
      </w:pPr>
    </w:p>
    <w:p w14:paraId="12FD953D" w14:textId="77777777" w:rsidR="007D24EC" w:rsidRDefault="007D24EC" w:rsidP="007D24EC">
      <w:bookmarkStart w:id="49" w:name="_Toc409170800"/>
    </w:p>
    <w:p w14:paraId="4C1EAE9E" w14:textId="20A2E045" w:rsidR="00ED6F3B" w:rsidRDefault="00ED6F3B"/>
    <w:bookmarkEnd w:id="49"/>
    <w:p w14:paraId="44CDBD23" w14:textId="77777777" w:rsidR="007D24EC" w:rsidRPr="0018595A" w:rsidRDefault="007D24EC" w:rsidP="007D24EC"/>
    <w:p w14:paraId="62264FA7" w14:textId="77777777" w:rsidR="00CF2AC4" w:rsidRDefault="00CF2AC4">
      <w:pPr>
        <w:ind w:firstLine="0"/>
        <w:jc w:val="left"/>
        <w:rPr>
          <w:b/>
          <w:bCs/>
          <w:kern w:val="32"/>
          <w:sz w:val="36"/>
          <w:szCs w:val="32"/>
        </w:rPr>
      </w:pPr>
      <w:r>
        <w:br w:type="page"/>
      </w:r>
    </w:p>
    <w:p w14:paraId="23DDB9D7" w14:textId="23828B4A" w:rsidR="007D24EC" w:rsidRDefault="007D24EC" w:rsidP="007D24EC">
      <w:pPr>
        <w:pStyle w:val="Ttulo1"/>
        <w:pageBreakBefore w:val="0"/>
        <w:spacing w:before="240"/>
      </w:pPr>
      <w:bookmarkStart w:id="50" w:name="_Toc409965840"/>
      <w:bookmarkStart w:id="51" w:name="_Toc470014660"/>
      <w:r>
        <w:lastRenderedPageBreak/>
        <w:t>Modelo de Serviço</w:t>
      </w:r>
      <w:bookmarkEnd w:id="50"/>
      <w:bookmarkEnd w:id="51"/>
    </w:p>
    <w:p w14:paraId="0C2F2395" w14:textId="67E39F80" w:rsidR="007D24EC" w:rsidRDefault="007D24EC" w:rsidP="00524ED2">
      <w:pPr>
        <w:spacing w:after="120"/>
      </w:pPr>
      <w:r>
        <w:t>O modelo de serviço proposto pela INMETRICS prove</w:t>
      </w:r>
      <w:r w:rsidR="00473031">
        <w:t xml:space="preserve"> os processos necessários para a</w:t>
      </w:r>
      <w:r w:rsidR="00BB2C30">
        <w:t xml:space="preserve"> análise de desempenho e</w:t>
      </w:r>
      <w:r>
        <w:t xml:space="preserve"> gerenciamento de capacidade</w:t>
      </w:r>
      <w:r w:rsidR="00BB2C30">
        <w:t xml:space="preserve">, </w:t>
      </w:r>
      <w:r w:rsidR="00473031">
        <w:t>medindo e mitigando intermitências de disponibilidade</w:t>
      </w:r>
      <w:r>
        <w:t xml:space="preserve"> </w:t>
      </w:r>
      <w:r w:rsidR="00473031">
        <w:t>e desempenho</w:t>
      </w:r>
      <w:r>
        <w:t xml:space="preserve"> das aplicações</w:t>
      </w:r>
      <w:r w:rsidR="00473031">
        <w:t xml:space="preserve"> do CLIENTE.</w:t>
      </w:r>
    </w:p>
    <w:p w14:paraId="672B821A" w14:textId="1FFD86D7" w:rsidR="007D24EC" w:rsidRDefault="00BB2C30" w:rsidP="00BB2C30">
      <w:r>
        <w:t>A seguir um descritivo do modelo de operação de cada um dos serviços propostos.</w:t>
      </w:r>
    </w:p>
    <w:p w14:paraId="0A11C64C" w14:textId="7231F57E" w:rsidR="007D24EC" w:rsidRDefault="0042490B" w:rsidP="007D24EC">
      <w:pPr>
        <w:pStyle w:val="Ttulo2"/>
        <w:tabs>
          <w:tab w:val="clear" w:pos="737"/>
        </w:tabs>
        <w:spacing w:before="240"/>
      </w:pPr>
      <w:bookmarkStart w:id="52" w:name="_Toc409170808"/>
      <w:bookmarkStart w:id="53" w:name="_Toc409965848"/>
      <w:bookmarkStart w:id="54" w:name="_Toc303185202"/>
      <w:bookmarkStart w:id="55" w:name="_Toc470014661"/>
      <w:r>
        <w:t>Gestão de D</w:t>
      </w:r>
      <w:r w:rsidR="00443885">
        <w:t>isponibilidade &amp;</w:t>
      </w:r>
      <w:r w:rsidR="007D24EC">
        <w:t xml:space="preserve"> Desempenho</w:t>
      </w:r>
      <w:bookmarkEnd w:id="52"/>
      <w:bookmarkEnd w:id="53"/>
      <w:bookmarkEnd w:id="55"/>
    </w:p>
    <w:p w14:paraId="66F0FC51" w14:textId="5C2AB754" w:rsidR="007D24EC" w:rsidRDefault="007D24EC" w:rsidP="00524ED2">
      <w:pPr>
        <w:spacing w:after="120"/>
      </w:pPr>
      <w:r>
        <w:t xml:space="preserve">A INMETRICS terá como foco, </w:t>
      </w:r>
      <w:r w:rsidR="00473031">
        <w:t>acompanhar</w:t>
      </w:r>
      <w:r>
        <w:t xml:space="preserve"> a disponibilidade e </w:t>
      </w:r>
      <w:r w:rsidR="00443885">
        <w:t>desempenho</w:t>
      </w:r>
      <w:r>
        <w:t xml:space="preserve"> das </w:t>
      </w:r>
      <w:r w:rsidR="00443885">
        <w:t>aplicações e tecnologias</w:t>
      </w:r>
      <w:r>
        <w:t xml:space="preserve"> contidas no escopo desta proposta</w:t>
      </w:r>
      <w:r w:rsidR="00BB2C30">
        <w:t>,</w:t>
      </w:r>
      <w:r>
        <w:t xml:space="preserve"> no que diz respeito aos requisitos não funcionais (desempenho e disponibilidade).</w:t>
      </w:r>
    </w:p>
    <w:p w14:paraId="460C9DCC" w14:textId="4231C660" w:rsidR="007D24EC" w:rsidRPr="00223C53" w:rsidRDefault="007D24EC" w:rsidP="00524ED2">
      <w:pPr>
        <w:spacing w:after="120"/>
      </w:pPr>
      <w:r w:rsidRPr="00223C53">
        <w:t xml:space="preserve">A atuação da INMETRICS ocorrerá </w:t>
      </w:r>
      <w:r w:rsidR="00443885">
        <w:t>quando</w:t>
      </w:r>
      <w:r w:rsidRPr="00223C53">
        <w:t xml:space="preserve"> for identificado algum risco ou evento de indisponibilidade ou alguma oportunidade de melhoria de desempenho.</w:t>
      </w:r>
    </w:p>
    <w:p w14:paraId="6D0E63F0" w14:textId="77777777" w:rsidR="007D24EC" w:rsidRPr="00223C53" w:rsidRDefault="007D24EC" w:rsidP="00524ED2">
      <w:pPr>
        <w:spacing w:after="120"/>
      </w:pPr>
      <w:r w:rsidRPr="00223C53">
        <w:t>Em caso de problemas críticos de desempenho e disponibilidade a INMETRICS utilizará de sua metodologia de troubleshooting para a recuperação do nível do serviço no menor tempo possível.</w:t>
      </w:r>
    </w:p>
    <w:p w14:paraId="5A62E18F" w14:textId="2D0BCCE4" w:rsidR="007D24EC" w:rsidRPr="00374C7A" w:rsidRDefault="007D24EC" w:rsidP="007D24EC">
      <w:pPr>
        <w:pStyle w:val="Ttulo3"/>
        <w:tabs>
          <w:tab w:val="clear" w:pos="794"/>
        </w:tabs>
      </w:pPr>
      <w:bookmarkStart w:id="56" w:name="_Toc409170809"/>
      <w:bookmarkStart w:id="57" w:name="_Toc409965849"/>
      <w:bookmarkStart w:id="58" w:name="_Toc470014662"/>
      <w:r w:rsidRPr="00374C7A">
        <w:t>Monitoração</w:t>
      </w:r>
      <w:bookmarkEnd w:id="56"/>
      <w:r w:rsidR="00075C6F">
        <w:t xml:space="preserve"> de Disponibilidade e Desempenho</w:t>
      </w:r>
      <w:bookmarkEnd w:id="57"/>
      <w:bookmarkEnd w:id="58"/>
    </w:p>
    <w:p w14:paraId="1E741E31" w14:textId="29075A75" w:rsidR="007D24EC" w:rsidRDefault="007D24EC" w:rsidP="00524ED2">
      <w:pPr>
        <w:spacing w:after="120"/>
      </w:pPr>
      <w:r>
        <w:t xml:space="preserve">Para realizar a gestão de disponibilidade e desempenho, é imprescindível a </w:t>
      </w:r>
      <w:r w:rsidR="005743B4" w:rsidRPr="005743B4">
        <w:rPr>
          <w:b/>
          <w:u w:val="single"/>
        </w:rPr>
        <w:t>consolidação e enriquecimento</w:t>
      </w:r>
      <w:r w:rsidR="00BB2C30">
        <w:t xml:space="preserve"> da monitoração d</w:t>
      </w:r>
      <w:r>
        <w:t>o ambiente alvo, pois ela proverá informações relacionadas ao comportamento de consumo e desempenho das aplicações e sua infraestrutura, servindo de gatilho para a a</w:t>
      </w:r>
      <w:r w:rsidR="00F52574">
        <w:t xml:space="preserve">tuação da </w:t>
      </w:r>
      <w:r w:rsidR="005743B4">
        <w:t>“</w:t>
      </w:r>
      <w:r w:rsidR="00F52574">
        <w:t xml:space="preserve">Gestão de </w:t>
      </w:r>
      <w:r w:rsidR="005743B4">
        <w:t>Disponibilidade &amp; Desempenho”</w:t>
      </w:r>
      <w:r>
        <w:t xml:space="preserve"> e acumulando informações que serão avaliadas na Gestão de Capacidade.</w:t>
      </w:r>
    </w:p>
    <w:p w14:paraId="7269AA68" w14:textId="39CB9394" w:rsidR="007D24EC" w:rsidRDefault="007D24EC" w:rsidP="005743B4">
      <w:pPr>
        <w:spacing w:after="120"/>
      </w:pPr>
      <w:r>
        <w:t xml:space="preserve">Para realizar a monitoração do ambiente, a INMETRICS utilizará uma ferramenta proprietária </w:t>
      </w:r>
      <w:r w:rsidR="005743B4">
        <w:t xml:space="preserve">denominada Performance Center. </w:t>
      </w:r>
      <w:r>
        <w:t xml:space="preserve">A arquitetura do Performance Center é baseada em um </w:t>
      </w:r>
      <w:proofErr w:type="spellStart"/>
      <w:r>
        <w:t>dashboard</w:t>
      </w:r>
      <w:proofErr w:type="spellEnd"/>
      <w:r>
        <w:t xml:space="preserve"> com interface web que conecta em uma camada de aplicação que possui diversos scripts automatizados para realizar a coleta de diversas métricas, que vão desde a infraestrutura até experiência do usuário. Todas as informações coletadas são mostradas em tempo real no </w:t>
      </w:r>
      <w:proofErr w:type="spellStart"/>
      <w:r>
        <w:t>dashboard</w:t>
      </w:r>
      <w:proofErr w:type="spellEnd"/>
      <w:r>
        <w:t xml:space="preserve"> e armazenadas em um repositório que proverá dados para que a Gestão de Capacidade trabalhe de forma mais assertiva.</w:t>
      </w:r>
    </w:p>
    <w:p w14:paraId="5BBA6920" w14:textId="34F4B586" w:rsidR="005743B4" w:rsidRDefault="00BB2C30" w:rsidP="005743B4">
      <w:pPr>
        <w:spacing w:after="120"/>
      </w:pPr>
      <w:r>
        <w:t>O</w:t>
      </w:r>
      <w:r w:rsidR="005743B4">
        <w:t xml:space="preserve"> Performance Center não necessita de licenciamento</w:t>
      </w:r>
      <w:r>
        <w:t xml:space="preserve"> quando a</w:t>
      </w:r>
      <w:r w:rsidR="00D359FA">
        <w:t xml:space="preserve"> sua utilização está atrelada a prestação dos serviços de “Gestão de Disponibilidade &amp; Desempenho” e “Gestão de Capacidade” pela INMETRICS. Seguem abaixo exemplos do </w:t>
      </w:r>
      <w:proofErr w:type="spellStart"/>
      <w:r w:rsidR="00D359FA">
        <w:t>dashboard</w:t>
      </w:r>
      <w:proofErr w:type="spellEnd"/>
      <w:r w:rsidR="00D359FA">
        <w:t xml:space="preserve"> do Performance Center:</w:t>
      </w:r>
    </w:p>
    <w:p w14:paraId="5ABB5848" w14:textId="37A566F9" w:rsidR="007D24EC" w:rsidRDefault="00D359FA" w:rsidP="00524ED2">
      <w:pPr>
        <w:spacing w:before="24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6AE81B8" wp14:editId="56965AE9">
            <wp:extent cx="4859020" cy="195643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AFC6" w14:textId="77777777" w:rsidR="007D24EC" w:rsidRPr="00F4396B" w:rsidRDefault="007D24EC" w:rsidP="00524ED2">
      <w:pPr>
        <w:ind w:left="709" w:firstLine="0"/>
        <w:rPr>
          <w:i/>
          <w:noProof/>
          <w:sz w:val="20"/>
          <w:lang w:eastAsia="pt-BR"/>
        </w:rPr>
      </w:pPr>
      <w:r w:rsidRPr="00F4396B">
        <w:rPr>
          <w:i/>
          <w:noProof/>
          <w:sz w:val="20"/>
          <w:lang w:eastAsia="pt-BR"/>
        </w:rPr>
        <w:t>Figura 1 – Painel Performance Center</w:t>
      </w:r>
    </w:p>
    <w:p w14:paraId="2D02352B" w14:textId="77777777" w:rsidR="007D24EC" w:rsidRDefault="007D24EC" w:rsidP="00524ED2">
      <w:pPr>
        <w:spacing w:before="240"/>
        <w:jc w:val="center"/>
      </w:pPr>
      <w:r w:rsidRPr="00982280">
        <w:rPr>
          <w:noProof/>
          <w:lang w:eastAsia="pt-BR"/>
        </w:rPr>
        <w:drawing>
          <wp:inline distT="0" distB="0" distL="0" distR="0" wp14:anchorId="1BC71939" wp14:editId="3FA70EE9">
            <wp:extent cx="4855292" cy="791898"/>
            <wp:effectExtent l="0" t="0" r="2540" b="8255"/>
            <wp:docPr id="11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7" r="1770" b="60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246" cy="792869"/>
                    </a:xfrm>
                    <a:prstGeom prst="rect">
                      <a:avLst/>
                    </a:prstGeom>
                    <a:extLst/>
                  </pic:spPr>
                </pic:pic>
              </a:graphicData>
            </a:graphic>
          </wp:inline>
        </w:drawing>
      </w:r>
    </w:p>
    <w:p w14:paraId="48BE7E39" w14:textId="77777777" w:rsidR="007D24EC" w:rsidRPr="00F4396B" w:rsidRDefault="007D24EC" w:rsidP="00524ED2">
      <w:pPr>
        <w:ind w:left="709" w:firstLine="0"/>
        <w:rPr>
          <w:i/>
          <w:noProof/>
          <w:sz w:val="20"/>
          <w:lang w:eastAsia="pt-BR"/>
        </w:rPr>
      </w:pPr>
      <w:r w:rsidRPr="00F4396B">
        <w:rPr>
          <w:i/>
          <w:noProof/>
          <w:sz w:val="20"/>
          <w:lang w:eastAsia="pt-BR"/>
        </w:rPr>
        <w:t>Figura 2 – Performance Center – Transações de Experiência do Usuário</w:t>
      </w:r>
    </w:p>
    <w:p w14:paraId="4EFD351C" w14:textId="77777777" w:rsidR="007D24EC" w:rsidRDefault="007D24EC" w:rsidP="00524ED2">
      <w:pPr>
        <w:spacing w:before="240"/>
        <w:jc w:val="center"/>
      </w:pPr>
      <w:r w:rsidRPr="00982280">
        <w:rPr>
          <w:noProof/>
          <w:lang w:eastAsia="pt-BR"/>
        </w:rPr>
        <w:drawing>
          <wp:inline distT="0" distB="0" distL="0" distR="0" wp14:anchorId="11504F80" wp14:editId="1E261E25">
            <wp:extent cx="4892850" cy="2352656"/>
            <wp:effectExtent l="0" t="0" r="3175" b="0"/>
            <wp:docPr id="52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7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" t="19485" r="28416" b="19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750" cy="2355974"/>
                    </a:xfrm>
                    <a:prstGeom prst="rect">
                      <a:avLst/>
                    </a:prstGeom>
                    <a:extLst/>
                  </pic:spPr>
                </pic:pic>
              </a:graphicData>
            </a:graphic>
          </wp:inline>
        </w:drawing>
      </w:r>
    </w:p>
    <w:p w14:paraId="62EB5C4B" w14:textId="77777777" w:rsidR="007D24EC" w:rsidRPr="00F26C2B" w:rsidRDefault="007D24EC" w:rsidP="00524ED2">
      <w:pPr>
        <w:ind w:left="709" w:firstLine="0"/>
        <w:rPr>
          <w:i/>
          <w:noProof/>
          <w:sz w:val="20"/>
          <w:lang w:eastAsia="pt-BR"/>
        </w:rPr>
      </w:pPr>
      <w:r w:rsidRPr="00F4396B">
        <w:rPr>
          <w:i/>
          <w:noProof/>
          <w:sz w:val="20"/>
          <w:lang w:eastAsia="pt-BR"/>
        </w:rPr>
        <w:t>Figura 3 – Performance Center – Tempo de Resposta de Transação de Experiência do Usuário</w:t>
      </w:r>
    </w:p>
    <w:p w14:paraId="2CCF51BE" w14:textId="77777777" w:rsidR="00524ED2" w:rsidRDefault="00524ED2" w:rsidP="007C3E84">
      <w:pPr>
        <w:spacing w:after="120"/>
      </w:pPr>
    </w:p>
    <w:p w14:paraId="7A40A360" w14:textId="77777777" w:rsidR="007D24EC" w:rsidRDefault="007D24EC" w:rsidP="007C3E84">
      <w:pPr>
        <w:spacing w:after="120"/>
      </w:pPr>
      <w:r>
        <w:t>A INMETRICS realizará a configuração e acompanhamento da monitoração do ambiente no que tange os seguintes aspectos:</w:t>
      </w:r>
    </w:p>
    <w:p w14:paraId="1CC89CED" w14:textId="77777777" w:rsidR="007D24EC" w:rsidRPr="000C5A78" w:rsidRDefault="007D24EC" w:rsidP="007A5DC8">
      <w:pPr>
        <w:pStyle w:val="PargrafodaLista"/>
        <w:numPr>
          <w:ilvl w:val="0"/>
          <w:numId w:val="14"/>
        </w:numPr>
      </w:pPr>
      <w:r w:rsidRPr="000C5A78">
        <w:t>Infraestrutura:</w:t>
      </w:r>
    </w:p>
    <w:p w14:paraId="5738FE19" w14:textId="77777777" w:rsidR="007D24EC" w:rsidRDefault="007D24EC" w:rsidP="007A5DC8">
      <w:pPr>
        <w:pStyle w:val="PargrafodaLista"/>
        <w:numPr>
          <w:ilvl w:val="1"/>
          <w:numId w:val="14"/>
        </w:numPr>
        <w:spacing w:before="240"/>
        <w:contextualSpacing/>
        <w:jc w:val="left"/>
      </w:pPr>
      <w:r>
        <w:t>Sistema operacional (CPU, Memória, Rede e Disco)</w:t>
      </w:r>
    </w:p>
    <w:p w14:paraId="4078E24B" w14:textId="60D6E7C2" w:rsidR="007D24EC" w:rsidRDefault="007D24EC" w:rsidP="007A5DC8">
      <w:pPr>
        <w:pStyle w:val="PargrafodaLista"/>
        <w:numPr>
          <w:ilvl w:val="1"/>
          <w:numId w:val="14"/>
        </w:numPr>
        <w:spacing w:before="240"/>
        <w:contextualSpacing/>
        <w:jc w:val="left"/>
      </w:pPr>
      <w:r>
        <w:t>Aplicação (</w:t>
      </w:r>
      <w:proofErr w:type="spellStart"/>
      <w:r w:rsidRPr="008410F7">
        <w:t>JVMs</w:t>
      </w:r>
      <w:proofErr w:type="spellEnd"/>
      <w:r w:rsidRPr="008410F7">
        <w:t xml:space="preserve">, </w:t>
      </w:r>
      <w:r>
        <w:t xml:space="preserve">Threads, </w:t>
      </w:r>
      <w:r w:rsidRPr="008410F7">
        <w:t>Pools</w:t>
      </w:r>
      <w:r>
        <w:t xml:space="preserve"> de conexão, Periféricos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ActiveMQ</w:t>
      </w:r>
      <w:proofErr w:type="spellEnd"/>
      <w:r>
        <w:t>),</w:t>
      </w:r>
      <w:r w:rsidR="00F52574">
        <w:t xml:space="preserve"> </w:t>
      </w:r>
      <w:r w:rsidRPr="008410F7">
        <w:t>Eventos de espera,</w:t>
      </w:r>
      <w:r w:rsidR="00F52574">
        <w:t xml:space="preserve"> </w:t>
      </w:r>
      <w:r>
        <w:t xml:space="preserve">Tempo de resposta de </w:t>
      </w:r>
      <w:proofErr w:type="spellStart"/>
      <w:r>
        <w:t>datafiles</w:t>
      </w:r>
      <w:proofErr w:type="spellEnd"/>
      <w:r>
        <w:t>, Número de sessões</w:t>
      </w:r>
      <w:r w:rsidRPr="008410F7">
        <w:t>)</w:t>
      </w:r>
    </w:p>
    <w:p w14:paraId="788E2F95" w14:textId="69559AB7" w:rsidR="007D24EC" w:rsidRPr="00F52574" w:rsidRDefault="007D24EC" w:rsidP="007A5DC8">
      <w:pPr>
        <w:pStyle w:val="PargrafodaLista"/>
        <w:numPr>
          <w:ilvl w:val="0"/>
          <w:numId w:val="14"/>
        </w:numPr>
        <w:spacing w:before="240"/>
        <w:contextualSpacing/>
        <w:jc w:val="left"/>
      </w:pPr>
      <w:r w:rsidRPr="00F52574">
        <w:t>Experiência de usuário</w:t>
      </w:r>
      <w:r w:rsidR="00F52574">
        <w:t xml:space="preserve"> (Ambiente de Produção)</w:t>
      </w:r>
      <w:r w:rsidRPr="00F52574">
        <w:t>:</w:t>
      </w:r>
    </w:p>
    <w:p w14:paraId="01C46D41" w14:textId="76AEC0C5" w:rsidR="007D24EC" w:rsidRDefault="007D24EC" w:rsidP="007A5DC8">
      <w:pPr>
        <w:pStyle w:val="PargrafodaLista"/>
        <w:numPr>
          <w:ilvl w:val="1"/>
          <w:numId w:val="14"/>
        </w:numPr>
        <w:spacing w:before="240"/>
        <w:contextualSpacing/>
        <w:jc w:val="left"/>
      </w:pPr>
      <w:r>
        <w:t xml:space="preserve">Tempo de resposta de até 3 fluxos </w:t>
      </w:r>
      <w:r w:rsidR="00031D18">
        <w:t xml:space="preserve">WEB </w:t>
      </w:r>
      <w:r>
        <w:t>de negócio/aplicação</w:t>
      </w:r>
    </w:p>
    <w:p w14:paraId="67A00F7B" w14:textId="77777777" w:rsidR="007D24EC" w:rsidRDefault="007D24EC" w:rsidP="007A5DC8">
      <w:pPr>
        <w:pStyle w:val="PargrafodaLista"/>
        <w:numPr>
          <w:ilvl w:val="1"/>
          <w:numId w:val="14"/>
        </w:numPr>
        <w:spacing w:before="240"/>
        <w:contextualSpacing/>
        <w:jc w:val="left"/>
      </w:pPr>
      <w:r>
        <w:t>Intermitências/Disponibilidade de até 3 fluxos de negócio/aplicação</w:t>
      </w:r>
    </w:p>
    <w:p w14:paraId="3F7C0EF5" w14:textId="77777777" w:rsidR="000C5A78" w:rsidRDefault="000C5A78" w:rsidP="007C3E84">
      <w:pPr>
        <w:spacing w:after="120"/>
      </w:pPr>
    </w:p>
    <w:p w14:paraId="027EDCB9" w14:textId="51E72BF9" w:rsidR="007D24EC" w:rsidRDefault="00BB2C30" w:rsidP="000C5A78">
      <w:pPr>
        <w:spacing w:after="120"/>
      </w:pPr>
      <w:r>
        <w:lastRenderedPageBreak/>
        <w:t>Serão definidos alarmes e modelos de</w:t>
      </w:r>
      <w:r w:rsidR="007D24EC" w:rsidRPr="000C5A78">
        <w:t xml:space="preserve"> acionamento </w:t>
      </w:r>
      <w:r>
        <w:t>para notificação</w:t>
      </w:r>
      <w:r w:rsidR="007D24EC" w:rsidRPr="000C5A78">
        <w:t xml:space="preserve"> </w:t>
      </w:r>
      <w:r>
        <w:t>d</w:t>
      </w:r>
      <w:r w:rsidR="007D24EC" w:rsidRPr="000C5A78">
        <w:t xml:space="preserve">os analistas da INMETRICS quando determinados recursos ou métricas de aplicações ultrapassarem </w:t>
      </w:r>
      <w:proofErr w:type="spellStart"/>
      <w:r w:rsidR="007D24EC" w:rsidRPr="004F7E46">
        <w:rPr>
          <w:i/>
        </w:rPr>
        <w:t>thresholds</w:t>
      </w:r>
      <w:proofErr w:type="spellEnd"/>
      <w:r w:rsidR="007D24EC" w:rsidRPr="000C5A78">
        <w:t xml:space="preserve"> pré-definidos, de acordo com as características de cada sistema.</w:t>
      </w:r>
    </w:p>
    <w:p w14:paraId="57567AA8" w14:textId="7D38B837" w:rsidR="00D359FA" w:rsidRDefault="00BB2C30" w:rsidP="000C5A78">
      <w:pPr>
        <w:spacing w:after="120"/>
      </w:pPr>
      <w:r>
        <w:t>A partir dos</w:t>
      </w:r>
      <w:r w:rsidR="00D359FA" w:rsidRPr="000C5A78">
        <w:t xml:space="preserve"> acionamentos de </w:t>
      </w:r>
      <w:r w:rsidR="00031D18">
        <w:t>intermitência de desempenho</w:t>
      </w:r>
      <w:r w:rsidR="00D359FA" w:rsidRPr="000C5A78">
        <w:t xml:space="preserve"> e/ou </w:t>
      </w:r>
      <w:r w:rsidR="00031D18">
        <w:t>in</w:t>
      </w:r>
      <w:r w:rsidR="00D359FA" w:rsidRPr="000C5A78">
        <w:t>disponibilidade, a INMETRICS atuará</w:t>
      </w:r>
      <w:r w:rsidR="00031D18">
        <w:t xml:space="preserve"> analisando o</w:t>
      </w:r>
      <w:r w:rsidR="00D359FA">
        <w:t xml:space="preserve"> desvio e notificando o CLIENTE e os fornecedores indicados pelo CLIENTE conforme matriz de comunicação criada durante a etapa de implantação do </w:t>
      </w:r>
      <w:proofErr w:type="gramStart"/>
      <w:r w:rsidR="00D359FA">
        <w:t>projeto</w:t>
      </w:r>
      <w:r w:rsidR="004F7E46">
        <w:t>(</w:t>
      </w:r>
      <w:proofErr w:type="gramEnd"/>
      <w:r w:rsidR="004F7E46">
        <w:t>Setup)</w:t>
      </w:r>
      <w:r w:rsidR="00031D18">
        <w:t>.</w:t>
      </w:r>
    </w:p>
    <w:p w14:paraId="57E65310" w14:textId="36F54A08" w:rsidR="007D24EC" w:rsidRDefault="00031D18" w:rsidP="000C5A78">
      <w:pPr>
        <w:spacing w:after="120"/>
      </w:pPr>
      <w:r>
        <w:t>Para cada evento de desempenho e/ou indisponibilidade, a INMETRICS indicará ações corretivas para o reestabelecimento do nível de serviço da aplicação, além de ações para correção preventiva e definitiva para o cenário encontrado.</w:t>
      </w:r>
    </w:p>
    <w:p w14:paraId="7B25E7A0" w14:textId="5EB591FF" w:rsidR="00031D18" w:rsidRPr="000C5A78" w:rsidRDefault="00031D18" w:rsidP="000C5A78">
      <w:pPr>
        <w:spacing w:after="120"/>
      </w:pPr>
      <w:r>
        <w:t>Mensalmente a INMETRICS apresentará um relatório consolidado dos eventos ocorridos por sistema, as recomendações sugeridas e o status de implantação da mesma, dando visibilidade para o CLIENTE da situação e riscos atuais de cada aplicação.</w:t>
      </w:r>
    </w:p>
    <w:p w14:paraId="5B3D2748" w14:textId="3B0A9701" w:rsidR="007D24EC" w:rsidRDefault="007D24EC" w:rsidP="007D24EC">
      <w:pPr>
        <w:pStyle w:val="Ttulo3"/>
        <w:tabs>
          <w:tab w:val="clear" w:pos="794"/>
        </w:tabs>
      </w:pPr>
      <w:bookmarkStart w:id="59" w:name="_Toc409170810"/>
      <w:bookmarkStart w:id="60" w:name="_Toc409965850"/>
      <w:bookmarkStart w:id="61" w:name="_Toc470014663"/>
      <w:r>
        <w:t>Otimização</w:t>
      </w:r>
      <w:r w:rsidR="00031D18">
        <w:t xml:space="preserve"> contínua</w:t>
      </w:r>
      <w:r>
        <w:t xml:space="preserve"> de desempenho</w:t>
      </w:r>
      <w:bookmarkEnd w:id="59"/>
      <w:bookmarkEnd w:id="60"/>
      <w:bookmarkEnd w:id="61"/>
    </w:p>
    <w:p w14:paraId="5418DC08" w14:textId="77777777" w:rsidR="007D24EC" w:rsidRPr="007C3E84" w:rsidRDefault="007D24EC" w:rsidP="007C3E84">
      <w:pPr>
        <w:spacing w:after="120"/>
      </w:pPr>
      <w:r w:rsidRPr="007C3E84">
        <w:t>Através da análise detalhada do banco de dados e servidores de aplicação, a INMETRICS levantará os pontos ofensores de desempenho e, a partir daí, sugerirá ações de melhoria, tais como a mudança de parâmetros, criação de índices, mudança de comandos SQL, entre outros.</w:t>
      </w:r>
    </w:p>
    <w:p w14:paraId="58BE07CE" w14:textId="77777777" w:rsidR="007D24EC" w:rsidRPr="007C3E84" w:rsidRDefault="007D24EC" w:rsidP="007C3E84">
      <w:pPr>
        <w:spacing w:after="120"/>
      </w:pPr>
      <w:r w:rsidRPr="007C3E84">
        <w:t>Esse serviço é composto por 4 fases, as quais ocorrerão de forma cíclica, conforme detalhamento abaixo.</w:t>
      </w:r>
    </w:p>
    <w:p w14:paraId="0D3E4F11" w14:textId="77777777" w:rsidR="007D24EC" w:rsidRPr="00374C7A" w:rsidRDefault="007D24EC" w:rsidP="007D24EC">
      <w:pPr>
        <w:pStyle w:val="Ttulo4"/>
        <w:spacing w:after="240"/>
      </w:pPr>
      <w:bookmarkStart w:id="62" w:name="_Toc334686585"/>
      <w:bookmarkStart w:id="63" w:name="_Toc380865706"/>
      <w:r w:rsidRPr="00374C7A">
        <w:t>Compreensão do sistema</w:t>
      </w:r>
      <w:bookmarkEnd w:id="62"/>
      <w:bookmarkEnd w:id="63"/>
    </w:p>
    <w:p w14:paraId="2A6C01DD" w14:textId="4B5F173D" w:rsidR="007D24EC" w:rsidRDefault="007D24EC" w:rsidP="007C3E84">
      <w:pPr>
        <w:spacing w:after="120"/>
      </w:pPr>
      <w:r w:rsidRPr="00DF661C">
        <w:t>Nessa primeira fase o objetivo é identificar, junto ao CLIENTE, as características do</w:t>
      </w:r>
      <w:r w:rsidR="00031D18">
        <w:t>s</w:t>
      </w:r>
      <w:r w:rsidRPr="00DF661C">
        <w:t xml:space="preserve"> sistema</w:t>
      </w:r>
      <w:r w:rsidR="00031D18">
        <w:t>s alvo</w:t>
      </w:r>
      <w:r w:rsidRPr="00DF661C">
        <w:t>, tais como: as principais transações, o tempo de resposta, volume de usuários, fluxo de utilização, sua arquitetura e infraestrutura. O entendimento do caminho crítico do sistema também ocorrerá nesse momento.</w:t>
      </w:r>
    </w:p>
    <w:p w14:paraId="0C904817" w14:textId="0B95C804" w:rsidR="007D24EC" w:rsidRDefault="007D24EC" w:rsidP="007C3E84">
      <w:pPr>
        <w:spacing w:after="120"/>
      </w:pPr>
      <w:r>
        <w:t>A fase de compreensão do</w:t>
      </w:r>
      <w:r w:rsidR="00031D18">
        <w:t>s</w:t>
      </w:r>
      <w:r>
        <w:t xml:space="preserve"> sistema</w:t>
      </w:r>
      <w:r w:rsidR="00031D18">
        <w:t>s</w:t>
      </w:r>
      <w:r>
        <w:t xml:space="preserve"> </w:t>
      </w:r>
      <w:r w:rsidR="00031D18">
        <w:t>alvo</w:t>
      </w:r>
      <w:r>
        <w:t xml:space="preserve"> ocorrerá de forma mais intensa no início do projeto, pois será quando a INMETRICS levantará e entenderá detalhes da aplicação. Porém, ela se estenderá durante toda a execução do serviço, através da definição e refinamento de </w:t>
      </w:r>
      <w:proofErr w:type="spellStart"/>
      <w:r w:rsidRPr="004F7E46">
        <w:rPr>
          <w:i/>
        </w:rPr>
        <w:t>thresholds</w:t>
      </w:r>
      <w:proofErr w:type="spellEnd"/>
      <w:r>
        <w:t xml:space="preserve"> junto ao CLIENTE, detalhamento da função de algum ponto (query, componente) específico da aplicação que tenha sido evidenciado pela INMETRICS, direcionamento da estratégia de atuação de análise, entre outros.</w:t>
      </w:r>
    </w:p>
    <w:p w14:paraId="3ECF8BE5" w14:textId="234B8B5A" w:rsidR="004A066D" w:rsidRDefault="007D24EC" w:rsidP="007C3E84">
      <w:pPr>
        <w:spacing w:after="120"/>
      </w:pPr>
      <w:r>
        <w:t xml:space="preserve">A definição de </w:t>
      </w:r>
      <w:proofErr w:type="spellStart"/>
      <w:r w:rsidRPr="004F7E46">
        <w:rPr>
          <w:i/>
        </w:rPr>
        <w:t>thresholds</w:t>
      </w:r>
      <w:proofErr w:type="spellEnd"/>
      <w:r>
        <w:t xml:space="preserve"> a ser realizada durante esta fase será de suma importância para o bom fornecimento do serviço aqui proposto, pois ele direcionará a identificação de quais pontos deverão ser otimizados e o quão otimizados eles deverão </w:t>
      </w:r>
      <w:proofErr w:type="gramStart"/>
      <w:r w:rsidR="004F7E46">
        <w:t>ser, visto</w:t>
      </w:r>
      <w:proofErr w:type="gramEnd"/>
      <w:r>
        <w:t xml:space="preserve"> que a otimização poderá conter ciclo infinitos de ajustes. </w:t>
      </w:r>
    </w:p>
    <w:p w14:paraId="5F2280F2" w14:textId="77777777" w:rsidR="00FC1AF1" w:rsidRDefault="00FC1AF1">
      <w:pPr>
        <w:ind w:firstLine="0"/>
        <w:jc w:val="left"/>
      </w:pPr>
      <w:r>
        <w:br w:type="page"/>
      </w:r>
    </w:p>
    <w:p w14:paraId="162A54CD" w14:textId="0EAEB355" w:rsidR="007D24EC" w:rsidRDefault="007D24EC" w:rsidP="007C3E84">
      <w:pPr>
        <w:spacing w:after="120"/>
      </w:pPr>
      <w:r>
        <w:lastRenderedPageBreak/>
        <w:t xml:space="preserve">Alguns </w:t>
      </w:r>
      <w:proofErr w:type="spellStart"/>
      <w:r w:rsidRPr="004F7E46">
        <w:rPr>
          <w:i/>
        </w:rPr>
        <w:t>thresholds</w:t>
      </w:r>
      <w:proofErr w:type="spellEnd"/>
      <w:r>
        <w:t xml:space="preserve"> a serem definidos estão listados a seguir:</w:t>
      </w:r>
    </w:p>
    <w:p w14:paraId="71040A05" w14:textId="6A2C4551" w:rsidR="007D24EC" w:rsidRDefault="007D24EC" w:rsidP="007A5DC8">
      <w:pPr>
        <w:numPr>
          <w:ilvl w:val="0"/>
          <w:numId w:val="13"/>
        </w:numPr>
        <w:ind w:left="1123"/>
      </w:pPr>
      <w:r>
        <w:t>Tempo máximo de execução dos processos batches</w:t>
      </w:r>
    </w:p>
    <w:p w14:paraId="430161F2" w14:textId="77777777" w:rsidR="007D24EC" w:rsidRDefault="007D24EC" w:rsidP="007A5DC8">
      <w:pPr>
        <w:numPr>
          <w:ilvl w:val="0"/>
          <w:numId w:val="13"/>
        </w:numPr>
        <w:ind w:left="1123"/>
      </w:pPr>
      <w:r>
        <w:t xml:space="preserve">Tempo máximo de execução das </w:t>
      </w:r>
      <w:proofErr w:type="spellStart"/>
      <w:r w:rsidRPr="00422D33">
        <w:rPr>
          <w:i/>
        </w:rPr>
        <w:t>urls</w:t>
      </w:r>
      <w:proofErr w:type="spellEnd"/>
      <w:r>
        <w:t xml:space="preserve"> que compõem pontos críticos da aplicação (online)</w:t>
      </w:r>
    </w:p>
    <w:p w14:paraId="27174BC5" w14:textId="77777777" w:rsidR="007D24EC" w:rsidRDefault="007D24EC" w:rsidP="007A5DC8">
      <w:pPr>
        <w:numPr>
          <w:ilvl w:val="0"/>
          <w:numId w:val="13"/>
        </w:numPr>
        <w:ind w:left="1123"/>
      </w:pPr>
      <w:r>
        <w:t>Tempo máximo de execução dos principais componentes da aplicação</w:t>
      </w:r>
    </w:p>
    <w:p w14:paraId="43C289A6" w14:textId="77777777" w:rsidR="007D24EC" w:rsidRDefault="007D24EC" w:rsidP="007A5DC8">
      <w:pPr>
        <w:numPr>
          <w:ilvl w:val="0"/>
          <w:numId w:val="13"/>
        </w:numPr>
        <w:ind w:left="1123"/>
      </w:pPr>
      <w:r>
        <w:t xml:space="preserve">Tempo máximo de execução de comandos </w:t>
      </w:r>
      <w:proofErr w:type="spellStart"/>
      <w:r>
        <w:t>SQLs</w:t>
      </w:r>
      <w:proofErr w:type="spellEnd"/>
      <w:r>
        <w:t xml:space="preserve"> e PL/</w:t>
      </w:r>
      <w:proofErr w:type="spellStart"/>
      <w:r>
        <w:t>SQLs</w:t>
      </w:r>
      <w:proofErr w:type="spellEnd"/>
      <w:r>
        <w:t xml:space="preserve"> críticos </w:t>
      </w:r>
    </w:p>
    <w:p w14:paraId="19279147" w14:textId="77777777" w:rsidR="007D24EC" w:rsidRPr="00DF661C" w:rsidRDefault="007D24EC" w:rsidP="007A5DC8">
      <w:pPr>
        <w:numPr>
          <w:ilvl w:val="0"/>
          <w:numId w:val="13"/>
        </w:numPr>
        <w:ind w:left="1123"/>
      </w:pPr>
      <w:r>
        <w:t xml:space="preserve">Qualquer outro </w:t>
      </w:r>
      <w:proofErr w:type="spellStart"/>
      <w:r>
        <w:t>threshold</w:t>
      </w:r>
      <w:proofErr w:type="spellEnd"/>
      <w:r>
        <w:t xml:space="preserve"> crítico que seja identificado ainda durante esta fase junto ao CLIENTE</w:t>
      </w:r>
    </w:p>
    <w:p w14:paraId="1DFD20D2" w14:textId="77777777" w:rsidR="007D24EC" w:rsidRPr="00614ADD" w:rsidRDefault="007D24EC" w:rsidP="007D24EC">
      <w:pPr>
        <w:pStyle w:val="Ttulo4"/>
        <w:spacing w:after="240"/>
      </w:pPr>
      <w:bookmarkStart w:id="64" w:name="_Toc334686587"/>
      <w:bookmarkStart w:id="65" w:name="_Toc380865708"/>
      <w:r w:rsidRPr="00614ADD">
        <w:t>Identificação de ofensores</w:t>
      </w:r>
      <w:bookmarkEnd w:id="64"/>
      <w:bookmarkEnd w:id="65"/>
    </w:p>
    <w:p w14:paraId="12E0CB78" w14:textId="77777777" w:rsidR="007D24EC" w:rsidRDefault="007D24EC" w:rsidP="007C3E84">
      <w:pPr>
        <w:spacing w:after="120"/>
      </w:pPr>
      <w:r w:rsidRPr="00DF661C">
        <w:t xml:space="preserve">Essa fase contempla a etapa de investigação de ofensores do sistema que será realizada através da análise dos logs gerados pela </w:t>
      </w:r>
      <w:r>
        <w:t>monitoração</w:t>
      </w:r>
      <w:r w:rsidRPr="00DF661C">
        <w:t xml:space="preserve"> executada </w:t>
      </w:r>
      <w:r>
        <w:t>previamente</w:t>
      </w:r>
      <w:r w:rsidRPr="00DF661C">
        <w:t>.</w:t>
      </w:r>
    </w:p>
    <w:p w14:paraId="54EA7064" w14:textId="77777777" w:rsidR="007D24EC" w:rsidRDefault="007D24EC" w:rsidP="007C3E84">
      <w:pPr>
        <w:spacing w:after="120"/>
      </w:pPr>
      <w:r w:rsidRPr="00DF661C">
        <w:t>A atividade executada nessa fase é importante para que a INMETRICS foque a análise nos ofensores que realmente trarão retorno de melhoria. Os ofensores com pouca representatividade ou que não fazem parte do caminho crítico não farão parte da análise de melhoria.</w:t>
      </w:r>
      <w:r>
        <w:t xml:space="preserve"> </w:t>
      </w:r>
    </w:p>
    <w:p w14:paraId="40E69634" w14:textId="77777777" w:rsidR="007D24EC" w:rsidRDefault="007D24EC" w:rsidP="007C3E84">
      <w:pPr>
        <w:spacing w:after="120"/>
      </w:pPr>
      <w:r>
        <w:t>A identificação de ofensores será baseada nos seguintes aspectos:</w:t>
      </w:r>
    </w:p>
    <w:p w14:paraId="691D159D" w14:textId="77777777" w:rsidR="007D24EC" w:rsidRDefault="007D24EC" w:rsidP="007A5DC8">
      <w:pPr>
        <w:pStyle w:val="PargrafodaLista"/>
        <w:numPr>
          <w:ilvl w:val="0"/>
          <w:numId w:val="15"/>
        </w:numPr>
        <w:spacing w:before="240"/>
      </w:pPr>
      <w:r w:rsidRPr="007E7A05">
        <w:rPr>
          <w:i/>
          <w:u w:val="single"/>
        </w:rPr>
        <w:t>Ofensores gerais</w:t>
      </w:r>
      <w:r>
        <w:t xml:space="preserve">: através do método de </w:t>
      </w:r>
      <w:proofErr w:type="spellStart"/>
      <w:r>
        <w:t>pareto</w:t>
      </w:r>
      <w:proofErr w:type="spellEnd"/>
      <w:r>
        <w:t xml:space="preserve">, serão identificados os 20% dos comandos (SQL, Métodos Java, </w:t>
      </w:r>
      <w:proofErr w:type="spellStart"/>
      <w:r>
        <w:t>etc</w:t>
      </w:r>
      <w:proofErr w:type="spellEnd"/>
      <w:r>
        <w:t>) que representem 80% do consumo total da métrica analisada.</w:t>
      </w:r>
    </w:p>
    <w:p w14:paraId="1BD3283D" w14:textId="77777777" w:rsidR="007D24EC" w:rsidRDefault="007D24EC" w:rsidP="007C3E84">
      <w:pPr>
        <w:spacing w:after="120"/>
      </w:pPr>
      <w:r>
        <w:t>O objetivo desta primeira abordagem é capturar todos os maiores consumidores do ambiente. Com isso, estará sendo feita uma “varredura” no ambiente com o intuito de otimizar os maiores ofensores de performance.</w:t>
      </w:r>
    </w:p>
    <w:p w14:paraId="0EBB7DD6" w14:textId="58F0D476" w:rsidR="007D24EC" w:rsidRPr="007E7A05" w:rsidRDefault="007D24EC" w:rsidP="007A5DC8">
      <w:pPr>
        <w:pStyle w:val="PargrafodaLista"/>
        <w:numPr>
          <w:ilvl w:val="0"/>
          <w:numId w:val="15"/>
        </w:numPr>
        <w:spacing w:before="120"/>
        <w:ind w:hanging="357"/>
      </w:pPr>
      <w:r>
        <w:rPr>
          <w:i/>
          <w:u w:val="single"/>
        </w:rPr>
        <w:t>Fluxos específicos e críticos do sistema</w:t>
      </w:r>
      <w:r>
        <w:t xml:space="preserve">: poderão existir fluxos que estejam com </w:t>
      </w:r>
      <w:r w:rsidR="00031D18">
        <w:t>baixo</w:t>
      </w:r>
      <w:r>
        <w:t xml:space="preserve"> </w:t>
      </w:r>
      <w:r w:rsidR="00031D18">
        <w:t>desempenho,</w:t>
      </w:r>
      <w:r>
        <w:t xml:space="preserve"> mas que não representem um grande consumo quando analisado o ambiente como um todo. Nestes casos, o CLIENTE deverá repassar para a INMETRICS quais fluxos deverão ser analisados e otimizados. A INMETRICS realizará a análise destes </w:t>
      </w:r>
      <w:proofErr w:type="spellStart"/>
      <w:r>
        <w:t>issues</w:t>
      </w:r>
      <w:proofErr w:type="spellEnd"/>
      <w:r>
        <w:t xml:space="preserve"> através de traces ou ASH, com a ajuda do CLIENTE.</w:t>
      </w:r>
    </w:p>
    <w:p w14:paraId="49D72DC5" w14:textId="77777777" w:rsidR="007D24EC" w:rsidRDefault="007D24EC" w:rsidP="00CB051E">
      <w:pPr>
        <w:spacing w:before="120"/>
      </w:pPr>
      <w:r>
        <w:t xml:space="preserve">A identificação das métricas de consumo também servirão como </w:t>
      </w:r>
      <w:proofErr w:type="spellStart"/>
      <w:r>
        <w:t>baseline</w:t>
      </w:r>
      <w:proofErr w:type="spellEnd"/>
      <w:r>
        <w:t xml:space="preserve"> para comparação pós-otimização, tornando a referência para o cálculo de ganhos e medição de resultado. </w:t>
      </w:r>
    </w:p>
    <w:p w14:paraId="5F03ACCA" w14:textId="77777777" w:rsidR="007D24EC" w:rsidRPr="00614ADD" w:rsidRDefault="007D24EC" w:rsidP="007D24EC">
      <w:pPr>
        <w:pStyle w:val="Ttulo4"/>
        <w:spacing w:after="240"/>
      </w:pPr>
      <w:bookmarkStart w:id="66" w:name="_Toc334686588"/>
      <w:bookmarkStart w:id="67" w:name="_Toc380865709"/>
      <w:r w:rsidRPr="00614ADD">
        <w:t>Sugestões de melhoria</w:t>
      </w:r>
      <w:bookmarkEnd w:id="66"/>
      <w:r w:rsidRPr="00614ADD">
        <w:t xml:space="preserve"> (otimização)</w:t>
      </w:r>
      <w:bookmarkEnd w:id="67"/>
    </w:p>
    <w:p w14:paraId="2B08B380" w14:textId="77777777" w:rsidR="007D24EC" w:rsidRDefault="007D24EC" w:rsidP="00CB051E">
      <w:pPr>
        <w:spacing w:after="120"/>
      </w:pPr>
      <w:r>
        <w:t xml:space="preserve">Esta fase trata da otimização do ofensor em si, através da análise detalhada e minuciosa do comportamento e consumo do ofensor identificado na fase anterior. </w:t>
      </w:r>
    </w:p>
    <w:p w14:paraId="07DB017B" w14:textId="77777777" w:rsidR="007D24EC" w:rsidRDefault="007D24EC" w:rsidP="00CB051E">
      <w:r>
        <w:t>As melhorias sugeridas irão conter:</w:t>
      </w:r>
    </w:p>
    <w:p w14:paraId="77D48633" w14:textId="77777777" w:rsidR="007D24EC" w:rsidRDefault="007D24EC" w:rsidP="007A5DC8">
      <w:pPr>
        <w:numPr>
          <w:ilvl w:val="0"/>
          <w:numId w:val="13"/>
        </w:numPr>
        <w:ind w:left="1123"/>
      </w:pPr>
      <w:r>
        <w:t>Código capturado do ofensor (</w:t>
      </w:r>
      <w:proofErr w:type="spellStart"/>
      <w:r>
        <w:t>ex</w:t>
      </w:r>
      <w:proofErr w:type="spellEnd"/>
      <w:r>
        <w:t>: comando SQL, Método Java)</w:t>
      </w:r>
    </w:p>
    <w:p w14:paraId="2F2D4D69" w14:textId="77777777" w:rsidR="007D24EC" w:rsidRDefault="007D24EC" w:rsidP="007A5DC8">
      <w:pPr>
        <w:numPr>
          <w:ilvl w:val="0"/>
          <w:numId w:val="13"/>
        </w:numPr>
        <w:ind w:left="1123"/>
      </w:pPr>
      <w:r>
        <w:t>Aspecto de maior consumo e suas métricas (</w:t>
      </w:r>
      <w:proofErr w:type="spellStart"/>
      <w:r>
        <w:t>ex</w:t>
      </w:r>
      <w:proofErr w:type="spellEnd"/>
      <w:r>
        <w:t xml:space="preserve">: </w:t>
      </w:r>
      <w:r w:rsidRPr="00FB3F69">
        <w:rPr>
          <w:i/>
        </w:rPr>
        <w:t xml:space="preserve">buffer </w:t>
      </w:r>
      <w:proofErr w:type="spellStart"/>
      <w:r w:rsidRPr="00FB3F69">
        <w:rPr>
          <w:i/>
        </w:rPr>
        <w:t>gets</w:t>
      </w:r>
      <w:proofErr w:type="spellEnd"/>
      <w:r w:rsidRPr="00FB3F69">
        <w:rPr>
          <w:i/>
        </w:rPr>
        <w:t xml:space="preserve"> – 200 blocos lidos</w:t>
      </w:r>
      <w:r>
        <w:t>)</w:t>
      </w:r>
    </w:p>
    <w:p w14:paraId="77FF8AC9" w14:textId="77777777" w:rsidR="007D24EC" w:rsidRDefault="007D24EC" w:rsidP="007A5DC8">
      <w:pPr>
        <w:numPr>
          <w:ilvl w:val="0"/>
          <w:numId w:val="13"/>
        </w:numPr>
        <w:ind w:left="1123"/>
      </w:pPr>
      <w:r>
        <w:t>Melhoria sugerida (</w:t>
      </w:r>
      <w:proofErr w:type="spellStart"/>
      <w:r>
        <w:t>ex</w:t>
      </w:r>
      <w:proofErr w:type="spellEnd"/>
      <w:r>
        <w:t xml:space="preserve">: adicionar </w:t>
      </w:r>
      <w:proofErr w:type="spellStart"/>
      <w:r w:rsidRPr="00FB3F69">
        <w:rPr>
          <w:i/>
        </w:rPr>
        <w:t>hint</w:t>
      </w:r>
      <w:proofErr w:type="spellEnd"/>
      <w:r w:rsidRPr="00FB3F69">
        <w:rPr>
          <w:i/>
        </w:rPr>
        <w:t xml:space="preserve"> /*+ </w:t>
      </w:r>
      <w:proofErr w:type="gramStart"/>
      <w:r w:rsidRPr="00FB3F69">
        <w:rPr>
          <w:i/>
        </w:rPr>
        <w:t>INDEX( a</w:t>
      </w:r>
      <w:proofErr w:type="gramEnd"/>
      <w:r w:rsidRPr="00FB3F69">
        <w:rPr>
          <w:i/>
        </w:rPr>
        <w:t xml:space="preserve"> idx-1)*/</w:t>
      </w:r>
      <w:r>
        <w:t xml:space="preserve"> no comando x)</w:t>
      </w:r>
    </w:p>
    <w:p w14:paraId="217C3277" w14:textId="77777777" w:rsidR="007D24EC" w:rsidRDefault="007D24EC" w:rsidP="007A5DC8">
      <w:pPr>
        <w:numPr>
          <w:ilvl w:val="0"/>
          <w:numId w:val="13"/>
        </w:numPr>
        <w:ind w:left="1123"/>
      </w:pPr>
      <w:r>
        <w:t>Localização do código (</w:t>
      </w:r>
      <w:proofErr w:type="spellStart"/>
      <w:r>
        <w:t>ex</w:t>
      </w:r>
      <w:proofErr w:type="spellEnd"/>
      <w:r>
        <w:t>: procedure X, linha 2000)</w:t>
      </w:r>
    </w:p>
    <w:p w14:paraId="34A8B302" w14:textId="77777777" w:rsidR="007D24EC" w:rsidRDefault="007D24EC" w:rsidP="007A5DC8">
      <w:pPr>
        <w:numPr>
          <w:ilvl w:val="0"/>
          <w:numId w:val="13"/>
        </w:numPr>
        <w:ind w:left="1123"/>
      </w:pPr>
      <w:r>
        <w:t>Ganho estimado (</w:t>
      </w:r>
      <w:proofErr w:type="spellStart"/>
      <w:r>
        <w:t>ex</w:t>
      </w:r>
      <w:proofErr w:type="spellEnd"/>
      <w:r>
        <w:t>: 60% de diminuição no número de blocos e tempo)</w:t>
      </w:r>
    </w:p>
    <w:p w14:paraId="46E81AE9" w14:textId="77777777" w:rsidR="007D24EC" w:rsidRDefault="007D24EC" w:rsidP="00D30C68">
      <w:r>
        <w:t>Todas as melhorias atreladas a ajustes de códigos serão repassadas para que a equipe de desenvolvimento as implemente</w:t>
      </w:r>
      <w:r w:rsidRPr="00DF661C">
        <w:t>.</w:t>
      </w:r>
    </w:p>
    <w:p w14:paraId="515D258D" w14:textId="12F949FE" w:rsidR="007D24EC" w:rsidRPr="00DF661C" w:rsidRDefault="007D24EC" w:rsidP="00D30C68">
      <w:r>
        <w:lastRenderedPageBreak/>
        <w:t xml:space="preserve">A otimização a ser realizada pela INMETRICS terá como foco os códigos </w:t>
      </w:r>
      <w:r w:rsidR="00BB2C30">
        <w:t>as tecnologias indicadas no item “3.1 Itens de Configuração” desta proposta</w:t>
      </w:r>
      <w:r>
        <w:t xml:space="preserve">. </w:t>
      </w:r>
    </w:p>
    <w:p w14:paraId="7D7661F1" w14:textId="77777777" w:rsidR="007D24EC" w:rsidRPr="00614ADD" w:rsidRDefault="007D24EC" w:rsidP="007D24EC">
      <w:pPr>
        <w:pStyle w:val="Ttulo4"/>
        <w:spacing w:after="240"/>
      </w:pPr>
      <w:bookmarkStart w:id="68" w:name="_Toc334686589"/>
      <w:bookmarkStart w:id="69" w:name="_Toc380865710"/>
      <w:r w:rsidRPr="00614ADD">
        <w:t>Geração de</w:t>
      </w:r>
      <w:r>
        <w:t xml:space="preserve"> e apresentação de</w:t>
      </w:r>
      <w:r w:rsidRPr="00614ADD">
        <w:t xml:space="preserve"> Relatórios</w:t>
      </w:r>
      <w:bookmarkEnd w:id="68"/>
      <w:bookmarkEnd w:id="69"/>
    </w:p>
    <w:p w14:paraId="4EAD5FF5" w14:textId="6F1E795F" w:rsidR="00240A8F" w:rsidRDefault="00031D18" w:rsidP="00240A8F">
      <w:pPr>
        <w:spacing w:before="240"/>
      </w:pPr>
      <w:r>
        <w:t xml:space="preserve">Nessa fase será </w:t>
      </w:r>
      <w:r w:rsidR="00C142F7">
        <w:t xml:space="preserve">entregue </w:t>
      </w:r>
      <w:r w:rsidR="007D24EC" w:rsidRPr="00DF661C">
        <w:t xml:space="preserve">os relatórios </w:t>
      </w:r>
      <w:r w:rsidR="00C142F7">
        <w:t xml:space="preserve">conclusivos com as análises </w:t>
      </w:r>
      <w:r w:rsidR="00240A8F">
        <w:t xml:space="preserve">detalhadas </w:t>
      </w:r>
      <w:r w:rsidR="00C142F7">
        <w:t xml:space="preserve">e melhorias significativas no </w:t>
      </w:r>
      <w:r w:rsidR="00C142F7" w:rsidRPr="00C142F7">
        <w:t>curto, médio e longo prazo, inclusive classificando as melhorias por esforço e facilidade de implementação</w:t>
      </w:r>
      <w:r w:rsidR="0065627B">
        <w:t>. Os relatórios serão gerados e entregues por demanda de atuações em otimização e consolidados de forma gerencial em um relatório mensal.</w:t>
      </w:r>
      <w:r w:rsidR="00240A8F">
        <w:t xml:space="preserve"> Seguem exemplos:</w:t>
      </w:r>
    </w:p>
    <w:p w14:paraId="6102F7C9" w14:textId="6DA42F09" w:rsidR="0065627B" w:rsidRDefault="0065627B" w:rsidP="0065627B">
      <w:pPr>
        <w:spacing w:after="120"/>
      </w:pPr>
    </w:p>
    <w:p w14:paraId="44CC6D11" w14:textId="5330156A" w:rsidR="004B5F95" w:rsidRDefault="009070B4" w:rsidP="009070B4">
      <w:pPr>
        <w:spacing w:after="120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8C9F133" wp14:editId="0FF11FC3">
            <wp:extent cx="3060348" cy="3081084"/>
            <wp:effectExtent l="0" t="0" r="6985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4" t="1195" r="10645" b="5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30" cy="3085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F1CED7" w14:textId="77777777" w:rsidR="007D24EC" w:rsidRDefault="007D24EC" w:rsidP="007D24EC">
      <w:pPr>
        <w:spacing w:before="240"/>
      </w:pPr>
      <w:r>
        <w:rPr>
          <w:noProof/>
          <w:lang w:eastAsia="pt-BR"/>
        </w:rPr>
        <w:drawing>
          <wp:inline distT="0" distB="0" distL="0" distR="0" wp14:anchorId="75C611B7" wp14:editId="4918CBED">
            <wp:extent cx="5041900" cy="1191873"/>
            <wp:effectExtent l="0" t="0" r="6350" b="8890"/>
            <wp:docPr id="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19"/>
                    <a:stretch/>
                  </pic:blipFill>
                  <pic:spPr bwMode="auto">
                    <a:xfrm>
                      <a:off x="0" y="0"/>
                      <a:ext cx="5041900" cy="119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8C7A6" w14:textId="77777777" w:rsidR="007D24EC" w:rsidRPr="00F26C2B" w:rsidRDefault="007D24EC" w:rsidP="007D24EC">
      <w:pPr>
        <w:ind w:firstLine="403"/>
        <w:rPr>
          <w:i/>
          <w:noProof/>
          <w:sz w:val="20"/>
          <w:lang w:eastAsia="pt-BR"/>
        </w:rPr>
      </w:pPr>
      <w:r>
        <w:rPr>
          <w:i/>
          <w:noProof/>
          <w:sz w:val="20"/>
          <w:lang w:eastAsia="pt-BR"/>
        </w:rPr>
        <w:t>Figura 4</w:t>
      </w:r>
      <w:r w:rsidRPr="00F4396B">
        <w:rPr>
          <w:i/>
          <w:noProof/>
          <w:sz w:val="20"/>
          <w:lang w:eastAsia="pt-BR"/>
        </w:rPr>
        <w:t xml:space="preserve"> – </w:t>
      </w:r>
      <w:r>
        <w:rPr>
          <w:i/>
          <w:noProof/>
          <w:sz w:val="20"/>
          <w:lang w:eastAsia="pt-BR"/>
        </w:rPr>
        <w:t>Relatório de otimização</w:t>
      </w:r>
      <w:r w:rsidRPr="00F4396B">
        <w:rPr>
          <w:i/>
          <w:noProof/>
          <w:sz w:val="20"/>
          <w:lang w:eastAsia="pt-BR"/>
        </w:rPr>
        <w:t xml:space="preserve"> – </w:t>
      </w:r>
      <w:r>
        <w:rPr>
          <w:i/>
          <w:noProof/>
          <w:sz w:val="20"/>
          <w:lang w:eastAsia="pt-BR"/>
        </w:rPr>
        <w:t>Exemplo de recomendações e matriz de esforço x retorno</w:t>
      </w:r>
    </w:p>
    <w:p w14:paraId="5A7D13BE" w14:textId="77777777" w:rsidR="0099566D" w:rsidRDefault="0099566D">
      <w:pPr>
        <w:ind w:firstLine="0"/>
        <w:jc w:val="left"/>
        <w:rPr>
          <w:iCs/>
          <w:color w:val="000080"/>
          <w:kern w:val="32"/>
          <w:sz w:val="32"/>
          <w:szCs w:val="28"/>
        </w:rPr>
      </w:pPr>
      <w:bookmarkStart w:id="70" w:name="_Toc409170811"/>
      <w:r>
        <w:br w:type="page"/>
      </w:r>
    </w:p>
    <w:p w14:paraId="63F1714E" w14:textId="1268D341" w:rsidR="007D24EC" w:rsidRDefault="00D53BEC" w:rsidP="00D53BEC">
      <w:pPr>
        <w:pStyle w:val="Ttulo2"/>
        <w:tabs>
          <w:tab w:val="clear" w:pos="737"/>
        </w:tabs>
        <w:spacing w:before="240"/>
      </w:pPr>
      <w:bookmarkStart w:id="71" w:name="_Toc409965851"/>
      <w:bookmarkStart w:id="72" w:name="_Toc470014664"/>
      <w:r>
        <w:lastRenderedPageBreak/>
        <w:t>Gestão de C</w:t>
      </w:r>
      <w:r w:rsidR="007D24EC">
        <w:t>apacidade</w:t>
      </w:r>
      <w:bookmarkEnd w:id="70"/>
      <w:bookmarkEnd w:id="71"/>
      <w:bookmarkEnd w:id="72"/>
    </w:p>
    <w:p w14:paraId="4094A33D" w14:textId="74A95272" w:rsidR="007D24EC" w:rsidRDefault="007D24EC" w:rsidP="00317C60">
      <w:pPr>
        <w:spacing w:before="120"/>
      </w:pPr>
      <w:r>
        <w:t>Com base nas informações coletadas pelo Performance Center, a INMETRICS realizará a gestão de capacidade dos servidores que constituem a camada de banco de dados</w:t>
      </w:r>
      <w:r w:rsidR="00031D18">
        <w:t>, aplicação e sistema operacional dos sistemas alvo.</w:t>
      </w:r>
    </w:p>
    <w:p w14:paraId="21473633" w14:textId="34E22B27" w:rsidR="007D24EC" w:rsidRDefault="007D24EC" w:rsidP="00317C60">
      <w:pPr>
        <w:spacing w:before="120"/>
      </w:pPr>
      <w:r>
        <w:t>Esta gestão será baseada na análise do comportamento de consumo das camadas de aplicação, sistema operacional e banco de dados de produção, com o intuito de identificar a capacidade de consumo atual, os recursos que estiverem se exaurindo e projetar o crescimento do consumo do ambiente através de linhas de tendência.</w:t>
      </w:r>
    </w:p>
    <w:p w14:paraId="43F7109A" w14:textId="77777777" w:rsidR="007D24EC" w:rsidRDefault="007D24EC" w:rsidP="00317C60">
      <w:pPr>
        <w:spacing w:before="120"/>
      </w:pPr>
      <w:r>
        <w:t>As análises resultantes da gestão de capacidade servirão de insumo para a gestão de desempenho atacar a otimização de pontos identificados como próximos de se exaurir, otimizando sua execução e evitando gastos com infraestrutura.</w:t>
      </w:r>
    </w:p>
    <w:p w14:paraId="7844C81F" w14:textId="77777777" w:rsidR="007D24EC" w:rsidRDefault="007D24EC" w:rsidP="00317C60">
      <w:pPr>
        <w:spacing w:before="120"/>
      </w:pPr>
      <w:r>
        <w:t>As atividades a serem executadas pela Gestão de Capacidade são compostas por:</w:t>
      </w:r>
    </w:p>
    <w:p w14:paraId="01BE47D9" w14:textId="77777777" w:rsidR="007D24EC" w:rsidRDefault="007D24EC" w:rsidP="007A5DC8">
      <w:pPr>
        <w:pStyle w:val="PargrafodaLista"/>
        <w:numPr>
          <w:ilvl w:val="0"/>
          <w:numId w:val="16"/>
        </w:numPr>
        <w:spacing w:before="120"/>
        <w:ind w:left="714" w:hanging="357"/>
        <w:contextualSpacing/>
        <w:jc w:val="left"/>
      </w:pPr>
      <w:r>
        <w:t>Verificação de obsolescência de suporte dos produtos escopo desta proposta</w:t>
      </w:r>
    </w:p>
    <w:p w14:paraId="756BBA8C" w14:textId="643E8209" w:rsidR="00AF6268" w:rsidRDefault="007D24EC" w:rsidP="00AF6268">
      <w:pPr>
        <w:pStyle w:val="PargrafodaLista"/>
        <w:numPr>
          <w:ilvl w:val="0"/>
          <w:numId w:val="16"/>
        </w:numPr>
        <w:spacing w:before="240"/>
        <w:contextualSpacing/>
        <w:jc w:val="left"/>
      </w:pPr>
      <w:r>
        <w:t>Análise de consumo atual e linhas de tendências dos seguintes itens:</w:t>
      </w:r>
    </w:p>
    <w:p w14:paraId="5506C5DC" w14:textId="77777777" w:rsidR="005276B2" w:rsidRDefault="005276B2" w:rsidP="005276B2">
      <w:pPr>
        <w:pStyle w:val="PargrafodaLista"/>
        <w:spacing w:before="240"/>
        <w:ind w:left="720"/>
        <w:contextualSpacing/>
      </w:pPr>
    </w:p>
    <w:p w14:paraId="01234ECD" w14:textId="77777777" w:rsidR="007D24EC" w:rsidRDefault="007D24EC" w:rsidP="007A5DC8">
      <w:pPr>
        <w:pStyle w:val="PargrafodaLista"/>
        <w:numPr>
          <w:ilvl w:val="1"/>
          <w:numId w:val="16"/>
        </w:numPr>
        <w:spacing w:before="240"/>
        <w:contextualSpacing/>
        <w:jc w:val="left"/>
      </w:pPr>
      <w:r>
        <w:t>CPU do servidor,</w:t>
      </w:r>
    </w:p>
    <w:p w14:paraId="4292AD58" w14:textId="77777777" w:rsidR="007D24EC" w:rsidRDefault="007D24EC" w:rsidP="007A5DC8">
      <w:pPr>
        <w:pStyle w:val="PargrafodaLista"/>
        <w:numPr>
          <w:ilvl w:val="1"/>
          <w:numId w:val="16"/>
        </w:numPr>
        <w:spacing w:before="240"/>
        <w:contextualSpacing/>
        <w:jc w:val="left"/>
      </w:pPr>
      <w:r>
        <w:t>Memória do servidor,</w:t>
      </w:r>
    </w:p>
    <w:p w14:paraId="1010DC85" w14:textId="77777777" w:rsidR="007D24EC" w:rsidRDefault="007D24EC" w:rsidP="007A5DC8">
      <w:pPr>
        <w:pStyle w:val="PargrafodaLista"/>
        <w:numPr>
          <w:ilvl w:val="1"/>
          <w:numId w:val="16"/>
        </w:numPr>
        <w:spacing w:before="240"/>
        <w:contextualSpacing/>
        <w:jc w:val="left"/>
      </w:pPr>
      <w:r>
        <w:t>Rede do servidor,</w:t>
      </w:r>
    </w:p>
    <w:p w14:paraId="71E88732" w14:textId="77777777" w:rsidR="007D24EC" w:rsidRDefault="007D24EC" w:rsidP="007A5DC8">
      <w:pPr>
        <w:pStyle w:val="PargrafodaLista"/>
        <w:numPr>
          <w:ilvl w:val="1"/>
          <w:numId w:val="16"/>
        </w:numPr>
        <w:spacing w:before="240"/>
        <w:contextualSpacing/>
        <w:jc w:val="left"/>
      </w:pPr>
      <w:r>
        <w:t>Disco (</w:t>
      </w:r>
      <w:proofErr w:type="spellStart"/>
      <w:r>
        <w:t>throughput</w:t>
      </w:r>
      <w:proofErr w:type="spellEnd"/>
      <w:r>
        <w:t xml:space="preserve"> e armazenamento) do servidor,</w:t>
      </w:r>
    </w:p>
    <w:p w14:paraId="009781CE" w14:textId="77777777" w:rsidR="007D24EC" w:rsidRDefault="007D24EC" w:rsidP="007A5DC8">
      <w:pPr>
        <w:pStyle w:val="PargrafodaLista"/>
        <w:numPr>
          <w:ilvl w:val="1"/>
          <w:numId w:val="16"/>
        </w:numPr>
        <w:spacing w:before="240"/>
        <w:contextualSpacing/>
        <w:jc w:val="left"/>
      </w:pPr>
      <w:r>
        <w:t>Eventos de espera,</w:t>
      </w:r>
    </w:p>
    <w:p w14:paraId="4F5B5A08" w14:textId="77777777" w:rsidR="007D24EC" w:rsidRDefault="007D24EC" w:rsidP="007A5DC8">
      <w:pPr>
        <w:pStyle w:val="PargrafodaLista"/>
        <w:numPr>
          <w:ilvl w:val="1"/>
          <w:numId w:val="16"/>
        </w:numPr>
        <w:spacing w:before="240"/>
        <w:contextualSpacing/>
        <w:jc w:val="left"/>
      </w:pPr>
      <w:r>
        <w:t xml:space="preserve">Utilização de cache (hit </w:t>
      </w:r>
      <w:proofErr w:type="spellStart"/>
      <w:r>
        <w:t>ratio</w:t>
      </w:r>
      <w:proofErr w:type="spellEnd"/>
      <w:r>
        <w:t>),</w:t>
      </w:r>
    </w:p>
    <w:p w14:paraId="7E99C676" w14:textId="77777777" w:rsidR="007D24EC" w:rsidRDefault="007D24EC" w:rsidP="007A5DC8">
      <w:pPr>
        <w:pStyle w:val="PargrafodaLista"/>
        <w:numPr>
          <w:ilvl w:val="1"/>
          <w:numId w:val="16"/>
        </w:numPr>
        <w:spacing w:before="240"/>
        <w:contextualSpacing/>
        <w:jc w:val="left"/>
      </w:pPr>
      <w:r>
        <w:t xml:space="preserve">Tempo de resposta de </w:t>
      </w:r>
      <w:proofErr w:type="spellStart"/>
      <w:r>
        <w:t>datafile</w:t>
      </w:r>
      <w:proofErr w:type="spellEnd"/>
      <w:r>
        <w:t>,</w:t>
      </w:r>
    </w:p>
    <w:p w14:paraId="6C5F9533" w14:textId="77777777" w:rsidR="007D24EC" w:rsidRDefault="007D24EC" w:rsidP="007A5DC8">
      <w:pPr>
        <w:pStyle w:val="PargrafodaLista"/>
        <w:numPr>
          <w:ilvl w:val="1"/>
          <w:numId w:val="16"/>
        </w:numPr>
        <w:spacing w:before="240"/>
        <w:contextualSpacing/>
        <w:jc w:val="left"/>
      </w:pPr>
      <w:r>
        <w:t>Intervalos de log switch.</w:t>
      </w:r>
    </w:p>
    <w:p w14:paraId="29EBBAF1" w14:textId="77777777" w:rsidR="007D24EC" w:rsidRDefault="007D24EC" w:rsidP="007A5DC8">
      <w:pPr>
        <w:pStyle w:val="PargrafodaLista"/>
        <w:numPr>
          <w:ilvl w:val="1"/>
          <w:numId w:val="16"/>
        </w:numPr>
        <w:spacing w:before="240"/>
        <w:contextualSpacing/>
        <w:jc w:val="left"/>
      </w:pPr>
      <w:r>
        <w:t xml:space="preserve">Utilização de Java </w:t>
      </w:r>
      <w:proofErr w:type="spellStart"/>
      <w:r>
        <w:t>Heap</w:t>
      </w:r>
      <w:proofErr w:type="spellEnd"/>
    </w:p>
    <w:p w14:paraId="536F7B4D" w14:textId="77777777" w:rsidR="007D24EC" w:rsidRDefault="007D24EC" w:rsidP="007A5DC8">
      <w:pPr>
        <w:pStyle w:val="PargrafodaLista"/>
        <w:numPr>
          <w:ilvl w:val="1"/>
          <w:numId w:val="16"/>
        </w:numPr>
        <w:spacing w:before="240"/>
        <w:contextualSpacing/>
        <w:jc w:val="left"/>
      </w:pPr>
      <w:r>
        <w:t>Utilização de Pools de Thread</w:t>
      </w:r>
    </w:p>
    <w:p w14:paraId="04434844" w14:textId="15F1315B" w:rsidR="005276B2" w:rsidRDefault="007D24EC" w:rsidP="005276B2">
      <w:pPr>
        <w:pStyle w:val="PargrafodaLista"/>
        <w:numPr>
          <w:ilvl w:val="1"/>
          <w:numId w:val="16"/>
        </w:numPr>
        <w:spacing w:before="240"/>
        <w:contextualSpacing/>
        <w:jc w:val="left"/>
      </w:pPr>
      <w:r>
        <w:t>Utilização de Pools de Conexão</w:t>
      </w:r>
    </w:p>
    <w:p w14:paraId="4C783AF2" w14:textId="77777777" w:rsidR="005276B2" w:rsidRDefault="005276B2" w:rsidP="005276B2">
      <w:pPr>
        <w:pStyle w:val="PargrafodaLista"/>
        <w:ind w:left="720"/>
        <w:jc w:val="left"/>
      </w:pPr>
    </w:p>
    <w:p w14:paraId="1C122483" w14:textId="4B20B0B3" w:rsidR="007D24EC" w:rsidRDefault="007D24EC" w:rsidP="007A5DC8">
      <w:pPr>
        <w:pStyle w:val="PargrafodaLista"/>
        <w:numPr>
          <w:ilvl w:val="0"/>
          <w:numId w:val="20"/>
        </w:numPr>
        <w:jc w:val="left"/>
      </w:pPr>
      <w:r>
        <w:t xml:space="preserve">Geração de relatórios </w:t>
      </w:r>
      <w:r w:rsidR="00031D18">
        <w:t>mensais</w:t>
      </w:r>
      <w:r>
        <w:t xml:space="preserve"> contendo as informações geradas na Gestão de Capacidade.</w:t>
      </w:r>
    </w:p>
    <w:p w14:paraId="7F0F6BD6" w14:textId="77777777" w:rsidR="007D24EC" w:rsidRDefault="007D24EC" w:rsidP="007D24EC">
      <w:pPr>
        <w:ind w:firstLine="0"/>
        <w:jc w:val="left"/>
      </w:pPr>
    </w:p>
    <w:p w14:paraId="07972F6E" w14:textId="77777777" w:rsidR="005276B2" w:rsidRDefault="005276B2" w:rsidP="007D24EC">
      <w:pPr>
        <w:ind w:firstLine="0"/>
        <w:jc w:val="left"/>
      </w:pPr>
    </w:p>
    <w:p w14:paraId="06160E3C" w14:textId="77777777" w:rsidR="005276B2" w:rsidRDefault="005276B2">
      <w:pPr>
        <w:ind w:firstLine="0"/>
        <w:jc w:val="left"/>
      </w:pPr>
      <w:r>
        <w:br w:type="page"/>
      </w:r>
    </w:p>
    <w:p w14:paraId="6D01C0E7" w14:textId="3283D1D8" w:rsidR="005276B2" w:rsidRDefault="005276B2" w:rsidP="005276B2">
      <w:pPr>
        <w:spacing w:before="120"/>
      </w:pPr>
      <w:r>
        <w:lastRenderedPageBreak/>
        <w:t>A seguir estão disponíveis alguns exemplos modelos de indicadores e métricas reportadas para o CLIENTE:</w:t>
      </w:r>
    </w:p>
    <w:p w14:paraId="4E033B2B" w14:textId="77777777" w:rsidR="005276B2" w:rsidRDefault="005276B2" w:rsidP="007D24EC">
      <w:pPr>
        <w:ind w:firstLine="0"/>
        <w:jc w:val="left"/>
      </w:pPr>
    </w:p>
    <w:p w14:paraId="0DA8DE11" w14:textId="77777777" w:rsidR="007D24EC" w:rsidRDefault="007D24EC" w:rsidP="00317C60">
      <w:pPr>
        <w:ind w:firstLine="0"/>
        <w:jc w:val="center"/>
        <w:rPr>
          <w:i/>
          <w:noProof/>
          <w:sz w:val="20"/>
          <w:lang w:eastAsia="pt-BR"/>
        </w:rPr>
      </w:pPr>
      <w:r>
        <w:rPr>
          <w:noProof/>
          <w:lang w:eastAsia="pt-BR"/>
        </w:rPr>
        <w:drawing>
          <wp:inline distT="0" distB="0" distL="0" distR="0" wp14:anchorId="0FD094FE" wp14:editId="62779ED6">
            <wp:extent cx="4124325" cy="2354529"/>
            <wp:effectExtent l="0" t="76200" r="66675" b="8255"/>
            <wp:docPr id="7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93" cy="235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107763" dir="189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BE641" w14:textId="2D0A7447" w:rsidR="007D24EC" w:rsidRDefault="0099566D" w:rsidP="00317C60">
      <w:pPr>
        <w:ind w:left="709" w:firstLine="0"/>
        <w:jc w:val="left"/>
        <w:rPr>
          <w:i/>
          <w:noProof/>
          <w:sz w:val="20"/>
          <w:lang w:eastAsia="pt-BR"/>
        </w:rPr>
      </w:pPr>
      <w:r>
        <w:rPr>
          <w:i/>
          <w:noProof/>
          <w:sz w:val="20"/>
          <w:lang w:eastAsia="pt-BR"/>
        </w:rPr>
        <w:t>Figura 5</w:t>
      </w:r>
      <w:r w:rsidR="007D24EC" w:rsidRPr="00F4396B">
        <w:rPr>
          <w:i/>
          <w:noProof/>
          <w:sz w:val="20"/>
          <w:lang w:eastAsia="pt-BR"/>
        </w:rPr>
        <w:t xml:space="preserve"> –</w:t>
      </w:r>
      <w:r w:rsidR="007D24EC">
        <w:rPr>
          <w:i/>
          <w:noProof/>
          <w:sz w:val="20"/>
          <w:lang w:eastAsia="pt-BR"/>
        </w:rPr>
        <w:t>Gestão de Capacidade</w:t>
      </w:r>
      <w:r w:rsidR="007D24EC" w:rsidRPr="00F4396B">
        <w:rPr>
          <w:i/>
          <w:noProof/>
          <w:sz w:val="20"/>
          <w:lang w:eastAsia="pt-BR"/>
        </w:rPr>
        <w:t xml:space="preserve"> – </w:t>
      </w:r>
      <w:r w:rsidR="007D24EC">
        <w:rPr>
          <w:i/>
          <w:noProof/>
          <w:sz w:val="20"/>
          <w:lang w:eastAsia="pt-BR"/>
        </w:rPr>
        <w:t>Exemplo de análise de tendência</w:t>
      </w:r>
    </w:p>
    <w:p w14:paraId="669428C7" w14:textId="77777777" w:rsidR="007D24EC" w:rsidRDefault="007D24EC" w:rsidP="007D24EC">
      <w:pPr>
        <w:ind w:firstLine="403"/>
        <w:rPr>
          <w:noProof/>
          <w:lang w:eastAsia="pt-BR"/>
        </w:rPr>
      </w:pPr>
    </w:p>
    <w:p w14:paraId="5CED4CDB" w14:textId="77777777" w:rsidR="007D24EC" w:rsidRDefault="007D24EC" w:rsidP="007D24EC">
      <w:pPr>
        <w:ind w:firstLine="403"/>
        <w:rPr>
          <w:noProof/>
          <w:lang w:eastAsia="pt-BR"/>
        </w:rPr>
      </w:pPr>
    </w:p>
    <w:p w14:paraId="16AA6359" w14:textId="77777777" w:rsidR="007D24EC" w:rsidRPr="00EE219B" w:rsidRDefault="007D24EC" w:rsidP="00CB52EC">
      <w:pPr>
        <w:ind w:firstLine="403"/>
        <w:jc w:val="center"/>
        <w:rPr>
          <w:i/>
          <w:noProof/>
          <w:sz w:val="20"/>
          <w:lang w:eastAsia="pt-BR"/>
        </w:rPr>
      </w:pPr>
      <w:r>
        <w:rPr>
          <w:noProof/>
          <w:lang w:eastAsia="pt-BR"/>
        </w:rPr>
        <w:drawing>
          <wp:inline distT="0" distB="0" distL="0" distR="0" wp14:anchorId="57C01780" wp14:editId="20D8D3C8">
            <wp:extent cx="4324350" cy="2952432"/>
            <wp:effectExtent l="0" t="0" r="0" b="635"/>
            <wp:docPr id="3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69" cy="295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2157D" w14:textId="0B156F14" w:rsidR="007D24EC" w:rsidRDefault="0099566D" w:rsidP="007D24EC">
      <w:pPr>
        <w:ind w:firstLine="403"/>
        <w:rPr>
          <w:i/>
          <w:noProof/>
          <w:sz w:val="20"/>
          <w:lang w:eastAsia="pt-BR"/>
        </w:rPr>
      </w:pPr>
      <w:r>
        <w:rPr>
          <w:i/>
          <w:noProof/>
          <w:sz w:val="20"/>
          <w:lang w:eastAsia="pt-BR"/>
        </w:rPr>
        <w:t>Figura 6</w:t>
      </w:r>
      <w:r w:rsidR="007D24EC" w:rsidRPr="00F4396B">
        <w:rPr>
          <w:i/>
          <w:noProof/>
          <w:sz w:val="20"/>
          <w:lang w:eastAsia="pt-BR"/>
        </w:rPr>
        <w:t xml:space="preserve"> –</w:t>
      </w:r>
      <w:r w:rsidR="007D24EC">
        <w:rPr>
          <w:i/>
          <w:noProof/>
          <w:sz w:val="20"/>
          <w:lang w:eastAsia="pt-BR"/>
        </w:rPr>
        <w:t>Gestão de Capacidade</w:t>
      </w:r>
      <w:r w:rsidR="007D24EC" w:rsidRPr="00F4396B">
        <w:rPr>
          <w:i/>
          <w:noProof/>
          <w:sz w:val="20"/>
          <w:lang w:eastAsia="pt-BR"/>
        </w:rPr>
        <w:t xml:space="preserve"> – </w:t>
      </w:r>
      <w:r w:rsidR="007D24EC">
        <w:rPr>
          <w:i/>
          <w:noProof/>
          <w:sz w:val="20"/>
          <w:lang w:eastAsia="pt-BR"/>
        </w:rPr>
        <w:t>Exemplo de consumo de eventos de espera</w:t>
      </w:r>
    </w:p>
    <w:p w14:paraId="7F0ABF75" w14:textId="29A9558B" w:rsidR="00BB2C30" w:rsidRPr="00BB2C30" w:rsidRDefault="00BB2C30" w:rsidP="00BB2C30">
      <w:pPr>
        <w:pStyle w:val="Ttulo1"/>
        <w:pageBreakBefore w:val="0"/>
        <w:spacing w:before="240"/>
      </w:pPr>
      <w:bookmarkStart w:id="73" w:name="_Toc409170814"/>
      <w:bookmarkStart w:id="74" w:name="_Toc409965855"/>
      <w:bookmarkStart w:id="75" w:name="_Toc470014665"/>
      <w:r w:rsidRPr="00BB2C30">
        <w:t>Níveis de Serviço</w:t>
      </w:r>
      <w:bookmarkEnd w:id="75"/>
    </w:p>
    <w:p w14:paraId="38010F8B" w14:textId="77FD4EFF" w:rsidR="007D24EC" w:rsidRDefault="007D24EC" w:rsidP="00BB2C30">
      <w:pPr>
        <w:pStyle w:val="Ttulo2"/>
      </w:pPr>
      <w:bookmarkStart w:id="76" w:name="_Toc470014666"/>
      <w:r>
        <w:t xml:space="preserve">Gestão de </w:t>
      </w:r>
      <w:r w:rsidRPr="00BB2C30">
        <w:t>Disponibilidade</w:t>
      </w:r>
      <w:r>
        <w:t xml:space="preserve"> &amp; Desempenho</w:t>
      </w:r>
      <w:bookmarkEnd w:id="73"/>
      <w:bookmarkEnd w:id="74"/>
      <w:bookmarkEnd w:id="76"/>
    </w:p>
    <w:p w14:paraId="2BC2A218" w14:textId="1AE78D3D" w:rsidR="00BF78C9" w:rsidRDefault="007D24EC" w:rsidP="00391371">
      <w:pPr>
        <w:spacing w:before="120"/>
      </w:pPr>
      <w:r w:rsidRPr="00391371">
        <w:t>A INMETRICS monitorará a disponibilidade e desempenho dos itens de configuração cobertos ne</w:t>
      </w:r>
      <w:r w:rsidR="00BF78C9">
        <w:t xml:space="preserve">sta proposta em modelo “24 </w:t>
      </w:r>
      <w:proofErr w:type="gramStart"/>
      <w:r w:rsidR="00136006">
        <w:t>X</w:t>
      </w:r>
      <w:proofErr w:type="gramEnd"/>
      <w:r w:rsidR="00BF78C9">
        <w:t xml:space="preserve"> 7”, acionando o CLIENTE e fornecedores durante na ocorrência de qualquer evento. </w:t>
      </w:r>
    </w:p>
    <w:p w14:paraId="7BE63007" w14:textId="15232CCF" w:rsidR="00AB76DD" w:rsidRDefault="00BF78C9" w:rsidP="00136006">
      <w:pPr>
        <w:spacing w:before="120"/>
      </w:pPr>
      <w:r w:rsidRPr="004F7E46">
        <w:rPr>
          <w:u w:val="single"/>
        </w:rPr>
        <w:lastRenderedPageBreak/>
        <w:t>As análises dos eventos de perda de desempenho e/ou indisponibilidade das aplicações alvo, será realizado durante horário come</w:t>
      </w:r>
      <w:r w:rsidR="004F7E46" w:rsidRPr="004F7E46">
        <w:rPr>
          <w:u w:val="single"/>
        </w:rPr>
        <w:t>rcial estendido, em operação “12</w:t>
      </w:r>
      <w:r w:rsidRPr="004F7E46">
        <w:rPr>
          <w:u w:val="single"/>
        </w:rPr>
        <w:t xml:space="preserve"> </w:t>
      </w:r>
      <w:proofErr w:type="gramStart"/>
      <w:r w:rsidRPr="004F7E46">
        <w:rPr>
          <w:u w:val="single"/>
        </w:rPr>
        <w:t>X</w:t>
      </w:r>
      <w:proofErr w:type="gramEnd"/>
      <w:r w:rsidRPr="004F7E46">
        <w:rPr>
          <w:u w:val="single"/>
        </w:rPr>
        <w:t xml:space="preserve"> 5”, de segunda-feira à sexta-feira entre 08h00 e</w:t>
      </w:r>
      <w:r w:rsidR="004F7E46" w:rsidRPr="004F7E46">
        <w:rPr>
          <w:u w:val="single"/>
        </w:rPr>
        <w:t xml:space="preserve"> 20</w:t>
      </w:r>
      <w:r w:rsidRPr="004F7E46">
        <w:rPr>
          <w:u w:val="single"/>
        </w:rPr>
        <w:t>h00, respeitando o calendário de feriados da cidade de São Paulo, SP</w:t>
      </w:r>
      <w:r>
        <w:t>.</w:t>
      </w:r>
      <w:r w:rsidR="00AB76DD">
        <w:t xml:space="preserve"> </w:t>
      </w:r>
    </w:p>
    <w:p w14:paraId="3FBC1A64" w14:textId="5231985E" w:rsidR="007D24EC" w:rsidRPr="00F830F6" w:rsidRDefault="00AB76DD" w:rsidP="00136006">
      <w:pPr>
        <w:spacing w:before="120"/>
      </w:pPr>
      <w:r>
        <w:t xml:space="preserve">Caso seja necessário, o CLIENTE poderá contratar atuações fora do horário definido nesta proposta, para atividades pontuais de </w:t>
      </w:r>
      <w:r w:rsidRPr="004F7E46">
        <w:rPr>
          <w:i/>
        </w:rPr>
        <w:t>troubleshooting</w:t>
      </w:r>
      <w:r>
        <w:t xml:space="preserve"> e acompanhamentos além do horário </w:t>
      </w:r>
      <w:r w:rsidR="004F7E46">
        <w:t>de prestação</w:t>
      </w:r>
      <w:r>
        <w:t xml:space="preserve"> dos serviços, descrito no parágrafo acima, conforme condições detalhadas no item “10 Condições de fornecimento” desta proposta.</w:t>
      </w:r>
    </w:p>
    <w:p w14:paraId="679F76BA" w14:textId="77777777" w:rsidR="007D24EC" w:rsidRDefault="007D24EC" w:rsidP="00F830F6">
      <w:pPr>
        <w:spacing w:before="120"/>
      </w:pPr>
      <w:r w:rsidRPr="00F830F6">
        <w:t>Mensalmente, a INMETRICS apresentará para o CLIENTE os indicadores de disponibilidade e desempenho de cada item de configuração ou aplicação cobertas pelos serviços descritos nesta proposta, contendo o detalhamento das ocorrências ao longo do mês que impactaram cada indicador e sugestões de melhoria para resolução, mitigação e melhoria do consumo de recursos.</w:t>
      </w:r>
    </w:p>
    <w:p w14:paraId="6C4BB476" w14:textId="77777777" w:rsidR="00BB2C30" w:rsidRPr="00F830F6" w:rsidRDefault="00BB2C30" w:rsidP="00F830F6">
      <w:pPr>
        <w:spacing w:before="120"/>
      </w:pPr>
    </w:p>
    <w:p w14:paraId="35D2E090" w14:textId="77777777" w:rsidR="007D24EC" w:rsidRDefault="007D24EC" w:rsidP="00BB2C30">
      <w:pPr>
        <w:pStyle w:val="Ttulo2"/>
      </w:pPr>
      <w:bookmarkStart w:id="77" w:name="_Toc409170816"/>
      <w:bookmarkStart w:id="78" w:name="_Toc409965857"/>
      <w:bookmarkStart w:id="79" w:name="_Toc470014667"/>
      <w:r w:rsidRPr="00BC31EE">
        <w:t>Gestão de Capacidade</w:t>
      </w:r>
      <w:bookmarkEnd w:id="77"/>
      <w:bookmarkEnd w:id="78"/>
      <w:bookmarkEnd w:id="79"/>
    </w:p>
    <w:p w14:paraId="75FDC60E" w14:textId="54DBEFF8" w:rsidR="007D24EC" w:rsidRPr="00F830F6" w:rsidRDefault="007D24EC" w:rsidP="00F830F6">
      <w:pPr>
        <w:spacing w:before="120"/>
      </w:pPr>
      <w:r w:rsidRPr="00F830F6">
        <w:t xml:space="preserve">A INMETRICS entregará </w:t>
      </w:r>
      <w:r w:rsidR="00136006">
        <w:t>mensalmente</w:t>
      </w:r>
      <w:r w:rsidRPr="00F830F6">
        <w:t xml:space="preserve"> o relatório de Gestão de Capacidade dos itens de configuração cobertos nesta proposta, de acordo c</w:t>
      </w:r>
      <w:r w:rsidR="00136006">
        <w:t>om serviço descrito no item “4.2</w:t>
      </w:r>
      <w:r w:rsidRPr="00F830F6">
        <w:t xml:space="preserve"> Gestão de Capacidade” deste documento. </w:t>
      </w:r>
    </w:p>
    <w:p w14:paraId="586C1BAC" w14:textId="15E272A1" w:rsidR="00C80D51" w:rsidRDefault="00C80D51" w:rsidP="00136006">
      <w:pPr>
        <w:pStyle w:val="Ttulo1"/>
        <w:pageBreakBefore w:val="0"/>
        <w:spacing w:before="240"/>
      </w:pPr>
      <w:bookmarkStart w:id="80" w:name="_Toc436053847"/>
      <w:bookmarkStart w:id="81" w:name="_Toc470014668"/>
      <w:r>
        <w:t>Cronograma Macro</w:t>
      </w:r>
      <w:bookmarkEnd w:id="81"/>
    </w:p>
    <w:p w14:paraId="61138716" w14:textId="5DC661E2" w:rsidR="00C80D51" w:rsidRDefault="00C80D51" w:rsidP="00C80D51">
      <w:r>
        <w:t>O serviço proposto terá duração de oito meses</w:t>
      </w:r>
      <w:r w:rsidR="00E71F61">
        <w:t>, conforme quadro abaixo:</w:t>
      </w:r>
    </w:p>
    <w:p w14:paraId="391E62F0" w14:textId="77777777" w:rsidR="00E71F61" w:rsidRPr="00C80D51" w:rsidRDefault="00E71F61" w:rsidP="00C80D51"/>
    <w:p w14:paraId="466E7099" w14:textId="6D28E691" w:rsidR="00C80D51" w:rsidRPr="00C80D51" w:rsidRDefault="00C80D51" w:rsidP="00C80D51">
      <w:pPr>
        <w:ind w:firstLine="0"/>
      </w:pPr>
      <w:r w:rsidRPr="00C80D51">
        <w:rPr>
          <w:noProof/>
          <w:lang w:eastAsia="pt-BR"/>
        </w:rPr>
        <w:drawing>
          <wp:inline distT="0" distB="0" distL="0" distR="0" wp14:anchorId="55222C41" wp14:editId="2588E3D0">
            <wp:extent cx="6078060" cy="31897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1150" cy="31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90B8" w14:textId="77777777" w:rsidR="00136006" w:rsidRDefault="00136006" w:rsidP="00136006">
      <w:pPr>
        <w:pStyle w:val="Ttulo1"/>
        <w:pageBreakBefore w:val="0"/>
        <w:spacing w:before="240"/>
      </w:pPr>
      <w:bookmarkStart w:id="82" w:name="_Toc470014669"/>
      <w:r>
        <w:lastRenderedPageBreak/>
        <w:t>Equipe</w:t>
      </w:r>
      <w:bookmarkEnd w:id="80"/>
      <w:bookmarkEnd w:id="82"/>
    </w:p>
    <w:p w14:paraId="1DB29E6A" w14:textId="77777777" w:rsidR="00136006" w:rsidRDefault="00136006" w:rsidP="00136006">
      <w:r>
        <w:t>A equipe alocada para estre projeto será composta de Analistas de Capacidade e Desempenho, especialistas na arquitetura de tecnologias Java, Microsoft e banco de dados Oracle.</w:t>
      </w:r>
    </w:p>
    <w:p w14:paraId="68740B7E" w14:textId="77777777" w:rsidR="00136006" w:rsidRPr="00ED1BBB" w:rsidRDefault="00136006" w:rsidP="00136006">
      <w:r>
        <w:t xml:space="preserve"> A seguir um resumo do perfil de cada tipo de profissional:</w:t>
      </w:r>
    </w:p>
    <w:p w14:paraId="46E9C973" w14:textId="77777777" w:rsidR="00136006" w:rsidRPr="006F55D3" w:rsidRDefault="00136006" w:rsidP="00136006">
      <w:pPr>
        <w:pStyle w:val="Ttulo2"/>
        <w:tabs>
          <w:tab w:val="clear" w:pos="737"/>
        </w:tabs>
        <w:spacing w:before="240"/>
      </w:pPr>
      <w:r>
        <w:t xml:space="preserve"> </w:t>
      </w:r>
      <w:bookmarkStart w:id="83" w:name="_Toc436053848"/>
      <w:bookmarkStart w:id="84" w:name="_Toc470014670"/>
      <w:r w:rsidRPr="006F55D3">
        <w:t xml:space="preserve">Analista de </w:t>
      </w:r>
      <w:r>
        <w:t>Capacidade</w:t>
      </w:r>
      <w:bookmarkEnd w:id="83"/>
      <w:bookmarkEnd w:id="84"/>
    </w:p>
    <w:p w14:paraId="11E2111B" w14:textId="77777777" w:rsidR="00136006" w:rsidRPr="00C13297" w:rsidRDefault="00136006" w:rsidP="00136006">
      <w:r>
        <w:t xml:space="preserve">Esse profissional tem no escopo de </w:t>
      </w:r>
      <w:r w:rsidRPr="00680013">
        <w:t xml:space="preserve">suas atividades a análise da arquitetura do sistema, com foco no modelo de dados. </w:t>
      </w:r>
      <w:r>
        <w:t xml:space="preserve">Atua com os </w:t>
      </w:r>
      <w:r w:rsidRPr="00680013">
        <w:t>modelo</w:t>
      </w:r>
      <w:r>
        <w:t>s do sistema</w:t>
      </w:r>
      <w:r w:rsidRPr="00680013">
        <w:t>, levantando pontos de atenção quanto a desempenho e disponibilidade</w:t>
      </w:r>
      <w:r>
        <w:t>,</w:t>
      </w:r>
      <w:r w:rsidRPr="00680013">
        <w:t xml:space="preserve"> e sugerindo melhorias para a implantação do </w:t>
      </w:r>
      <w:r>
        <w:t>mesmo</w:t>
      </w:r>
      <w:r w:rsidRPr="00680013">
        <w:t>.</w:t>
      </w:r>
    </w:p>
    <w:p w14:paraId="28B6E17F" w14:textId="0B0965ED" w:rsidR="00136006" w:rsidRPr="006F55D3" w:rsidRDefault="00136006" w:rsidP="00136006">
      <w:pPr>
        <w:pStyle w:val="Ttulo2"/>
        <w:tabs>
          <w:tab w:val="clear" w:pos="737"/>
        </w:tabs>
        <w:spacing w:before="240"/>
      </w:pPr>
      <w:r>
        <w:t xml:space="preserve"> </w:t>
      </w:r>
      <w:bookmarkStart w:id="85" w:name="_Toc436053849"/>
      <w:bookmarkStart w:id="86" w:name="_Toc470014671"/>
      <w:r w:rsidRPr="006F55D3">
        <w:t>Analista de Desempenho</w:t>
      </w:r>
      <w:bookmarkEnd w:id="85"/>
      <w:bookmarkEnd w:id="86"/>
    </w:p>
    <w:p w14:paraId="0AF590D1" w14:textId="77777777" w:rsidR="00136006" w:rsidRPr="008B2532" w:rsidRDefault="00136006" w:rsidP="00136006">
      <w:pPr>
        <w:pStyle w:val="corpotexto"/>
        <w:ind w:firstLine="576"/>
        <w:rPr>
          <w:szCs w:val="22"/>
          <w:lang w:val="pt-BR"/>
        </w:rPr>
      </w:pPr>
      <w:r w:rsidRPr="008B2532">
        <w:rPr>
          <w:szCs w:val="22"/>
          <w:lang w:val="pt-BR"/>
        </w:rPr>
        <w:t>O analista de desempenho é um profissional capacitado a realizar análise, diagnóstico e otimização de desempenho em ambientes de produção ou teste. Sua principal função dentro da equipe é analisar os dados, diagnosticar os pontos passíveis de otimização, sugerir e validar melhorias, levantar os ganhos de desempenho obtidos com a implementação de melhorias e, eventualmente, coletar e consolidar dados de desempenho complementares que não possam ser coletados facilmente através das ferramentas utilizadas. O espectro tecnológico da atuação deste profissional pode ser restrito a uma tecnologia específica ou abranger várias tecnologias</w:t>
      </w:r>
      <w:r w:rsidRPr="008B2532">
        <w:rPr>
          <w:szCs w:val="22"/>
          <w:lang w:val="pt-BR" w:eastAsia="pt-BR"/>
        </w:rPr>
        <w:t xml:space="preserve">. </w:t>
      </w:r>
    </w:p>
    <w:p w14:paraId="2892B373" w14:textId="4324CFA7" w:rsidR="00136006" w:rsidRPr="00BC31EE" w:rsidRDefault="00136006" w:rsidP="00136006">
      <w:pPr>
        <w:pStyle w:val="Ttulo2"/>
        <w:tabs>
          <w:tab w:val="clear" w:pos="737"/>
        </w:tabs>
        <w:spacing w:before="240"/>
      </w:pPr>
      <w:r>
        <w:t xml:space="preserve"> </w:t>
      </w:r>
      <w:bookmarkStart w:id="87" w:name="_Toc192677433"/>
      <w:bookmarkStart w:id="88" w:name="_Toc409170819"/>
      <w:bookmarkStart w:id="89" w:name="_Toc409965860"/>
      <w:bookmarkStart w:id="90" w:name="_Toc470014672"/>
      <w:r w:rsidRPr="00BC31EE">
        <w:t>Gerente de Serviços</w:t>
      </w:r>
      <w:bookmarkEnd w:id="87"/>
      <w:bookmarkEnd w:id="88"/>
      <w:bookmarkEnd w:id="89"/>
      <w:bookmarkEnd w:id="90"/>
    </w:p>
    <w:p w14:paraId="1EFB07DD" w14:textId="77777777" w:rsidR="00136006" w:rsidRPr="00F830F6" w:rsidRDefault="00136006" w:rsidP="00136006">
      <w:pPr>
        <w:spacing w:before="120"/>
      </w:pPr>
      <w:r w:rsidRPr="00F830F6">
        <w:t xml:space="preserve">É o profissional responsável por coordenar e acompanhar as atividades dos analistas de banco de dados, aplicação e capacidade, reportar o andamento das atividades, indicadores e os resultados obtidos para o CLIENTE. </w:t>
      </w:r>
    </w:p>
    <w:p w14:paraId="1F696EE5" w14:textId="77777777" w:rsidR="00136006" w:rsidRPr="00F830F6" w:rsidRDefault="00136006" w:rsidP="00136006">
      <w:pPr>
        <w:spacing w:before="120"/>
      </w:pPr>
      <w:r w:rsidRPr="00F830F6">
        <w:t>Este perfil ficará alocado majoritariamente no escritório da INMETRICS, com reuniões semanais no escritório do CLIENTE para alinhamento de demandas, apresentação de indicadores e resultados.</w:t>
      </w:r>
    </w:p>
    <w:p w14:paraId="6B001A2A" w14:textId="77777777" w:rsidR="007D24EC" w:rsidRDefault="007D24EC" w:rsidP="007D24EC">
      <w:pPr>
        <w:pStyle w:val="Ttulo2"/>
        <w:tabs>
          <w:tab w:val="clear" w:pos="737"/>
        </w:tabs>
        <w:spacing w:before="240"/>
      </w:pPr>
      <w:bookmarkStart w:id="91" w:name="_Toc409170823"/>
      <w:bookmarkStart w:id="92" w:name="_Toc409965864"/>
      <w:bookmarkStart w:id="93" w:name="_Toc470014673"/>
      <w:r>
        <w:t>Estrutura de Escalonamento</w:t>
      </w:r>
      <w:bookmarkEnd w:id="91"/>
      <w:bookmarkEnd w:id="92"/>
      <w:bookmarkEnd w:id="93"/>
    </w:p>
    <w:p w14:paraId="7DF89CB7" w14:textId="77777777" w:rsidR="007D24EC" w:rsidRPr="006712B8" w:rsidRDefault="007D24EC" w:rsidP="006712B8">
      <w:pPr>
        <w:spacing w:before="120"/>
      </w:pPr>
      <w:r w:rsidRPr="006712B8">
        <w:t>Além do Gerente de Serviço, a INMETRICS apresentará um Executivo de Contas para relacionamento com o time de Executivos do CLIENTE, além de comitês executivos em periodicidade a ser combinada com o CLIENTE, com participação da Diretoria da INMETRICS.</w:t>
      </w:r>
    </w:p>
    <w:p w14:paraId="0EB3FE2B" w14:textId="77777777" w:rsidR="004F7E46" w:rsidRDefault="004F7E46">
      <w:pPr>
        <w:ind w:firstLine="0"/>
        <w:jc w:val="left"/>
        <w:rPr>
          <w:b/>
          <w:bCs/>
          <w:kern w:val="32"/>
          <w:sz w:val="36"/>
          <w:szCs w:val="32"/>
        </w:rPr>
      </w:pPr>
      <w:bookmarkStart w:id="94" w:name="_Toc409202898"/>
      <w:bookmarkStart w:id="95" w:name="_Toc409965878"/>
      <w:bookmarkStart w:id="96" w:name="_Toc409170836"/>
      <w:r>
        <w:br w:type="page"/>
      </w:r>
    </w:p>
    <w:p w14:paraId="5345D153" w14:textId="05F47833" w:rsidR="00E93320" w:rsidRPr="00475800" w:rsidRDefault="00E93320" w:rsidP="00E93320">
      <w:pPr>
        <w:pStyle w:val="Ttulo1"/>
        <w:pageBreakBefore w:val="0"/>
        <w:spacing w:before="240"/>
      </w:pPr>
      <w:bookmarkStart w:id="97" w:name="_Toc470014674"/>
      <w:r w:rsidRPr="00475800">
        <w:lastRenderedPageBreak/>
        <w:t>Entregáveis</w:t>
      </w:r>
      <w:bookmarkEnd w:id="94"/>
      <w:bookmarkEnd w:id="95"/>
      <w:bookmarkEnd w:id="9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60" w:firstRow="1" w:lastRow="1" w:firstColumn="0" w:lastColumn="0" w:noHBand="1" w:noVBand="1"/>
      </w:tblPr>
      <w:tblGrid>
        <w:gridCol w:w="2679"/>
        <w:gridCol w:w="3491"/>
        <w:gridCol w:w="2328"/>
      </w:tblGrid>
      <w:tr w:rsidR="00E93320" w:rsidRPr="00475800" w14:paraId="07F2EB28" w14:textId="77777777" w:rsidTr="00E93320">
        <w:tc>
          <w:tcPr>
            <w:tcW w:w="1576" w:type="pct"/>
            <w:shd w:val="clear" w:color="auto" w:fill="4F81BD"/>
            <w:noWrap/>
            <w:vAlign w:val="center"/>
          </w:tcPr>
          <w:p w14:paraId="387C418F" w14:textId="77777777" w:rsidR="00E93320" w:rsidRPr="00475800" w:rsidRDefault="00E93320" w:rsidP="00E93320">
            <w:pPr>
              <w:ind w:firstLine="0"/>
              <w:jc w:val="center"/>
              <w:rPr>
                <w:b/>
                <w:bCs/>
                <w:color w:val="FFFFFF"/>
              </w:rPr>
            </w:pPr>
            <w:proofErr w:type="spellStart"/>
            <w:r w:rsidRPr="00475800">
              <w:rPr>
                <w:b/>
                <w:bCs/>
                <w:color w:val="FFFFFF"/>
              </w:rPr>
              <w:t>Entregável</w:t>
            </w:r>
            <w:proofErr w:type="spellEnd"/>
          </w:p>
        </w:tc>
        <w:tc>
          <w:tcPr>
            <w:tcW w:w="2054" w:type="pct"/>
            <w:shd w:val="clear" w:color="auto" w:fill="4F81BD"/>
            <w:vAlign w:val="center"/>
          </w:tcPr>
          <w:p w14:paraId="11EBCDB7" w14:textId="77777777" w:rsidR="00E93320" w:rsidRPr="00475800" w:rsidRDefault="00E93320" w:rsidP="00E93320">
            <w:pPr>
              <w:ind w:firstLine="0"/>
              <w:jc w:val="center"/>
              <w:rPr>
                <w:b/>
                <w:bCs/>
                <w:color w:val="FFFFFF"/>
              </w:rPr>
            </w:pPr>
            <w:r w:rsidRPr="00475800">
              <w:rPr>
                <w:b/>
                <w:bCs/>
                <w:color w:val="FFFFFF"/>
              </w:rPr>
              <w:t>Conteúdo</w:t>
            </w:r>
          </w:p>
        </w:tc>
        <w:tc>
          <w:tcPr>
            <w:tcW w:w="1370" w:type="pct"/>
            <w:shd w:val="clear" w:color="auto" w:fill="4F81BD"/>
            <w:vAlign w:val="center"/>
          </w:tcPr>
          <w:p w14:paraId="1E3F92E4" w14:textId="77777777" w:rsidR="00E93320" w:rsidRPr="00475800" w:rsidRDefault="00E93320" w:rsidP="00E93320">
            <w:pPr>
              <w:ind w:firstLine="0"/>
              <w:jc w:val="center"/>
              <w:rPr>
                <w:b/>
                <w:bCs/>
                <w:color w:val="FFFFFF"/>
              </w:rPr>
            </w:pPr>
            <w:r w:rsidRPr="00475800">
              <w:rPr>
                <w:b/>
                <w:bCs/>
                <w:color w:val="FFFFFF"/>
              </w:rPr>
              <w:t>Periodicidade</w:t>
            </w:r>
          </w:p>
        </w:tc>
      </w:tr>
      <w:tr w:rsidR="00E93320" w:rsidRPr="00475800" w14:paraId="55BB5066" w14:textId="77777777" w:rsidTr="00E93320">
        <w:tc>
          <w:tcPr>
            <w:tcW w:w="1576" w:type="pct"/>
            <w:noWrap/>
            <w:vAlign w:val="center"/>
          </w:tcPr>
          <w:p w14:paraId="0D340519" w14:textId="77777777" w:rsidR="00E93320" w:rsidRPr="00475800" w:rsidRDefault="00E93320" w:rsidP="00E93320">
            <w:pPr>
              <w:ind w:firstLine="0"/>
              <w:jc w:val="left"/>
            </w:pPr>
            <w:r w:rsidRPr="00475800">
              <w:t>Matriz de Monitoração &amp; Acionamento</w:t>
            </w:r>
          </w:p>
        </w:tc>
        <w:tc>
          <w:tcPr>
            <w:tcW w:w="2054" w:type="pct"/>
            <w:vAlign w:val="center"/>
          </w:tcPr>
          <w:p w14:paraId="1FB43FF7" w14:textId="77777777" w:rsidR="00E93320" w:rsidRPr="00E71F61" w:rsidRDefault="00E93320" w:rsidP="00E93320">
            <w:pPr>
              <w:pStyle w:val="DecimalAligned"/>
              <w:spacing w:after="0" w:line="240" w:lineRule="auto"/>
              <w:rPr>
                <w:sz w:val="20"/>
                <w:lang w:val="pt-BR"/>
              </w:rPr>
            </w:pPr>
            <w:r w:rsidRPr="00E71F61">
              <w:rPr>
                <w:sz w:val="20"/>
                <w:lang w:val="pt-BR"/>
              </w:rPr>
              <w:t>Descritivo detalhado contendo todos os itens de configuração monitorados pelo Performance Center, além dos critérios de acionamento para as diferentes criticidades de alarme.</w:t>
            </w:r>
          </w:p>
        </w:tc>
        <w:tc>
          <w:tcPr>
            <w:tcW w:w="1370" w:type="pct"/>
            <w:vAlign w:val="center"/>
          </w:tcPr>
          <w:p w14:paraId="61069CD4" w14:textId="77777777" w:rsidR="00E93320" w:rsidRPr="00E71F61" w:rsidRDefault="00E93320" w:rsidP="00E93320">
            <w:pPr>
              <w:pStyle w:val="DecimalAligned"/>
              <w:tabs>
                <w:tab w:val="clear" w:pos="360"/>
                <w:tab w:val="decimal" w:pos="48"/>
              </w:tabs>
              <w:rPr>
                <w:sz w:val="20"/>
                <w:lang w:val="pt-BR"/>
              </w:rPr>
            </w:pPr>
            <w:r w:rsidRPr="00E71F61">
              <w:rPr>
                <w:sz w:val="20"/>
                <w:lang w:val="pt-BR"/>
              </w:rPr>
              <w:t>Ao final da fase de Transição dos Serviços, após o 1º mês de trabalho</w:t>
            </w:r>
          </w:p>
        </w:tc>
      </w:tr>
      <w:tr w:rsidR="00E93320" w:rsidRPr="00475800" w14:paraId="65EC8B76" w14:textId="77777777" w:rsidTr="00E93320">
        <w:tc>
          <w:tcPr>
            <w:tcW w:w="1576" w:type="pct"/>
            <w:noWrap/>
            <w:vAlign w:val="center"/>
          </w:tcPr>
          <w:p w14:paraId="4C028A9A" w14:textId="77777777" w:rsidR="00E93320" w:rsidRPr="00475800" w:rsidRDefault="00E93320" w:rsidP="00E93320">
            <w:pPr>
              <w:ind w:firstLine="0"/>
              <w:jc w:val="left"/>
            </w:pPr>
            <w:r w:rsidRPr="00475800">
              <w:t>Relatório de Desempenho e Disponibilidade de Infraestrutura</w:t>
            </w:r>
          </w:p>
        </w:tc>
        <w:tc>
          <w:tcPr>
            <w:tcW w:w="2054" w:type="pct"/>
            <w:vAlign w:val="center"/>
          </w:tcPr>
          <w:p w14:paraId="188C1A6E" w14:textId="77777777" w:rsidR="00E93320" w:rsidRPr="00E71F61" w:rsidRDefault="00E93320" w:rsidP="00E93320">
            <w:pPr>
              <w:pStyle w:val="DecimalAligned"/>
              <w:rPr>
                <w:sz w:val="20"/>
                <w:lang w:val="pt-BR"/>
              </w:rPr>
            </w:pPr>
            <w:r w:rsidRPr="00E71F61">
              <w:rPr>
                <w:sz w:val="20"/>
                <w:lang w:val="pt-BR"/>
              </w:rPr>
              <w:t>Relatório contemplando a consolidação das métricas de disponibilidade e desempenho do ambiente suportado, além das recomendações de melhoria, ao longo do mês, conforme item “4.2 Gestão de Disponibilidade e Desempenho”.</w:t>
            </w:r>
          </w:p>
        </w:tc>
        <w:tc>
          <w:tcPr>
            <w:tcW w:w="1370" w:type="pct"/>
            <w:vAlign w:val="center"/>
          </w:tcPr>
          <w:p w14:paraId="51DEA854" w14:textId="77777777" w:rsidR="00E93320" w:rsidRPr="00E71F61" w:rsidRDefault="00E93320" w:rsidP="00E93320">
            <w:pPr>
              <w:pStyle w:val="DecimalAligned"/>
              <w:tabs>
                <w:tab w:val="clear" w:pos="360"/>
                <w:tab w:val="decimal" w:pos="48"/>
              </w:tabs>
              <w:rPr>
                <w:b/>
                <w:sz w:val="20"/>
                <w:lang w:val="pt-BR"/>
              </w:rPr>
            </w:pPr>
            <w:r w:rsidRPr="00E71F61">
              <w:rPr>
                <w:sz w:val="20"/>
                <w:lang w:val="pt-BR"/>
              </w:rPr>
              <w:t>Ao final de cada mês, a partir do 2º mês de prestação dos serviços.</w:t>
            </w:r>
          </w:p>
        </w:tc>
      </w:tr>
      <w:tr w:rsidR="00E93320" w:rsidRPr="009056AB" w14:paraId="55E5B515" w14:textId="77777777" w:rsidTr="00E93320">
        <w:tc>
          <w:tcPr>
            <w:tcW w:w="1576" w:type="pct"/>
            <w:noWrap/>
            <w:vAlign w:val="center"/>
          </w:tcPr>
          <w:p w14:paraId="3EAF0BC1" w14:textId="77777777" w:rsidR="00E93320" w:rsidRPr="00475800" w:rsidRDefault="00E93320" w:rsidP="00E93320">
            <w:pPr>
              <w:ind w:firstLine="0"/>
              <w:jc w:val="left"/>
            </w:pPr>
            <w:r w:rsidRPr="00475800">
              <w:t>Relatório de Gestão de Capacidade de Infraestrutura</w:t>
            </w:r>
          </w:p>
        </w:tc>
        <w:tc>
          <w:tcPr>
            <w:tcW w:w="2054" w:type="pct"/>
            <w:vAlign w:val="center"/>
          </w:tcPr>
          <w:p w14:paraId="5C62B571" w14:textId="77777777" w:rsidR="00E93320" w:rsidRPr="00E71F61" w:rsidRDefault="00E93320" w:rsidP="00E93320">
            <w:pPr>
              <w:pStyle w:val="DecimalAligned"/>
              <w:rPr>
                <w:sz w:val="20"/>
                <w:lang w:val="pt-BR"/>
              </w:rPr>
            </w:pPr>
            <w:r w:rsidRPr="00E71F61">
              <w:rPr>
                <w:sz w:val="20"/>
                <w:lang w:val="pt-BR"/>
              </w:rPr>
              <w:t>Relatório contemplando a consolidação das métricas de Capacidade do ambiente suportado, ao longo do mês, além das tendências de consumo, conforme item “4.3 Gestão de Capacidade”.</w:t>
            </w:r>
          </w:p>
        </w:tc>
        <w:tc>
          <w:tcPr>
            <w:tcW w:w="1370" w:type="pct"/>
            <w:vAlign w:val="center"/>
          </w:tcPr>
          <w:p w14:paraId="51D79115" w14:textId="2D6FC2E5" w:rsidR="00E93320" w:rsidRPr="00E71F61" w:rsidRDefault="00136006" w:rsidP="00E93320">
            <w:pPr>
              <w:pStyle w:val="DecimalAligned"/>
              <w:tabs>
                <w:tab w:val="clear" w:pos="360"/>
                <w:tab w:val="decimal" w:pos="48"/>
              </w:tabs>
              <w:rPr>
                <w:b/>
                <w:sz w:val="20"/>
                <w:lang w:val="pt-BR"/>
              </w:rPr>
            </w:pPr>
            <w:r w:rsidRPr="00E71F61">
              <w:rPr>
                <w:sz w:val="20"/>
                <w:lang w:val="pt-BR"/>
              </w:rPr>
              <w:t>Ao final de cada mês, a partir do 2º mês de prestação dos serviços.</w:t>
            </w:r>
          </w:p>
        </w:tc>
      </w:tr>
    </w:tbl>
    <w:p w14:paraId="34976143" w14:textId="77777777" w:rsidR="00E93320" w:rsidRPr="00475800" w:rsidRDefault="00E93320" w:rsidP="00E93320">
      <w:pPr>
        <w:pStyle w:val="Ttulo1"/>
        <w:pageBreakBefore w:val="0"/>
        <w:spacing w:before="240"/>
      </w:pPr>
      <w:bookmarkStart w:id="98" w:name="_Toc409202899"/>
      <w:bookmarkStart w:id="99" w:name="_Toc409965879"/>
      <w:bookmarkStart w:id="100" w:name="_Toc470014675"/>
      <w:r w:rsidRPr="00475800">
        <w:t>Premissas</w:t>
      </w:r>
      <w:bookmarkEnd w:id="98"/>
      <w:bookmarkEnd w:id="99"/>
      <w:bookmarkEnd w:id="100"/>
    </w:p>
    <w:p w14:paraId="38F3BDEE" w14:textId="77777777" w:rsidR="00136006" w:rsidRDefault="00136006" w:rsidP="00136006">
      <w:pPr>
        <w:numPr>
          <w:ilvl w:val="0"/>
          <w:numId w:val="12"/>
        </w:numPr>
        <w:spacing w:after="120"/>
      </w:pPr>
      <w:r>
        <w:t>É imprescindível para o sucesso do trabalho que a equipe da INMETRICS tenha acesso rápido e fácil a todos os sistemas e todas as informações necessárias, inclusive conhecimento da aplicação e de negócio, referente ao escopo desta proposta.</w:t>
      </w:r>
    </w:p>
    <w:p w14:paraId="79CA1C4A" w14:textId="77777777" w:rsidR="00136006" w:rsidRPr="00500A62" w:rsidRDefault="00136006" w:rsidP="00136006">
      <w:pPr>
        <w:numPr>
          <w:ilvl w:val="0"/>
          <w:numId w:val="12"/>
        </w:numPr>
        <w:spacing w:after="120"/>
      </w:pPr>
      <w:r w:rsidRPr="00500A62">
        <w:t xml:space="preserve">As tarefas relativas ao SERVIÇO serão executadas nas dependências da INMETRICS e do CLIENTE. Os acessos só poderão ser executados com autorização prévia dos responsáveis pela área de suporte, operação e manutenção do CLIENTE, conforme procedimento do mesmo. </w:t>
      </w:r>
    </w:p>
    <w:p w14:paraId="59AC3200" w14:textId="77777777" w:rsidR="00136006" w:rsidRPr="00500A62" w:rsidRDefault="00136006" w:rsidP="00136006">
      <w:pPr>
        <w:numPr>
          <w:ilvl w:val="0"/>
          <w:numId w:val="12"/>
        </w:numPr>
        <w:spacing w:after="120"/>
      </w:pPr>
      <w:r w:rsidRPr="00500A62">
        <w:t>O CLIENTE deve fornecer acesso ao banco de dados onde são armazenadas as informações de utilização de recursos computacionais do ambiente de produção, ou enviar essas informações diretamente para a INMETRICS.</w:t>
      </w:r>
    </w:p>
    <w:p w14:paraId="434E973C" w14:textId="0D133A6C" w:rsidR="00136006" w:rsidRPr="00475800" w:rsidRDefault="00136006" w:rsidP="00136006">
      <w:pPr>
        <w:numPr>
          <w:ilvl w:val="0"/>
          <w:numId w:val="12"/>
        </w:numPr>
        <w:spacing w:after="120"/>
      </w:pPr>
      <w:r w:rsidRPr="00500A62">
        <w:t>É de responsabilidade do CLIENTE a disponibilização de toda a estrutura física da solução (hardware e software) bem como espaço físico par</w:t>
      </w:r>
      <w:r>
        <w:t>a alocação do time da INMETRICS quando o mesmo estiver em atividades locais no escritório do CLIENTE;</w:t>
      </w:r>
    </w:p>
    <w:p w14:paraId="4524CE57" w14:textId="6C4F2AB8" w:rsidR="00E93320" w:rsidRPr="00475800" w:rsidRDefault="00E93320" w:rsidP="00136006">
      <w:pPr>
        <w:numPr>
          <w:ilvl w:val="0"/>
          <w:numId w:val="12"/>
        </w:numPr>
        <w:tabs>
          <w:tab w:val="num" w:pos="360"/>
        </w:tabs>
        <w:spacing w:after="120"/>
        <w:ind w:hanging="357"/>
      </w:pPr>
      <w:r w:rsidRPr="00475800">
        <w:t>Será necessária a disponibilização de um servidor para a instalação da ferramenta Performance Center, da INMETRICS</w:t>
      </w:r>
      <w:r w:rsidR="00144613">
        <w:t xml:space="preserve">, ou do serviço de </w:t>
      </w:r>
      <w:r w:rsidR="00144613">
        <w:rPr>
          <w:i/>
        </w:rPr>
        <w:t>gateway</w:t>
      </w:r>
      <w:r w:rsidR="00144613">
        <w:t xml:space="preserve"> de comunicação, que transmite as informações coletadas para um servidor da INMETRICS.</w:t>
      </w:r>
    </w:p>
    <w:p w14:paraId="720B0967" w14:textId="77777777" w:rsidR="00E93320" w:rsidRPr="00475800" w:rsidRDefault="00E93320" w:rsidP="00136006">
      <w:pPr>
        <w:numPr>
          <w:ilvl w:val="0"/>
          <w:numId w:val="12"/>
        </w:numPr>
        <w:tabs>
          <w:tab w:val="num" w:pos="360"/>
        </w:tabs>
        <w:spacing w:after="120"/>
        <w:ind w:hanging="357"/>
      </w:pPr>
      <w:r w:rsidRPr="00475800">
        <w:t>O CLIENTE proverá uma solução de acesso remoto baseada em VPN, que será utilizada pela INMETRICS para prestação dos serviços;</w:t>
      </w:r>
    </w:p>
    <w:p w14:paraId="2C74B6A5" w14:textId="77777777" w:rsidR="00E93320" w:rsidRPr="00475800" w:rsidRDefault="00E93320" w:rsidP="00136006">
      <w:pPr>
        <w:numPr>
          <w:ilvl w:val="0"/>
          <w:numId w:val="12"/>
        </w:numPr>
        <w:tabs>
          <w:tab w:val="num" w:pos="360"/>
        </w:tabs>
        <w:spacing w:after="120"/>
        <w:ind w:hanging="357"/>
      </w:pPr>
      <w:r w:rsidRPr="00475800">
        <w:lastRenderedPageBreak/>
        <w:t>As tarefas relativas ao SERVIÇO serão executadas de forma remota, com reuniões semanais de forma on-site no CLIENTE;</w:t>
      </w:r>
    </w:p>
    <w:p w14:paraId="148FA618" w14:textId="77777777" w:rsidR="00E93320" w:rsidRPr="00475800" w:rsidRDefault="00E93320" w:rsidP="00E93320">
      <w:pPr>
        <w:pStyle w:val="Ttulo1"/>
        <w:pageBreakBefore w:val="0"/>
        <w:spacing w:before="240"/>
      </w:pPr>
      <w:bookmarkStart w:id="101" w:name="_Toc409202900"/>
      <w:bookmarkStart w:id="102" w:name="_Toc409965880"/>
      <w:bookmarkStart w:id="103" w:name="_Toc470014676"/>
      <w:r w:rsidRPr="00475800">
        <w:t>Responsabilidades</w:t>
      </w:r>
      <w:bookmarkEnd w:id="101"/>
      <w:bookmarkEnd w:id="102"/>
      <w:bookmarkEnd w:id="103"/>
    </w:p>
    <w:p w14:paraId="653714DF" w14:textId="75B11067" w:rsidR="00E93320" w:rsidRPr="00475800" w:rsidRDefault="00E93320" w:rsidP="00144613">
      <w:pPr>
        <w:numPr>
          <w:ilvl w:val="0"/>
          <w:numId w:val="12"/>
        </w:numPr>
        <w:tabs>
          <w:tab w:val="num" w:pos="360"/>
        </w:tabs>
        <w:spacing w:after="120"/>
        <w:ind w:hanging="357"/>
      </w:pPr>
      <w:bookmarkStart w:id="104" w:name="_Toc257727566"/>
      <w:r w:rsidRPr="00475800">
        <w:t>O CLIENTE deverá designar um representante para atuar como Gerente do contrato, para o acompanhamento de todas as solicitações feitas, bem como servir de interface única entre a área de ope</w:t>
      </w:r>
      <w:r w:rsidR="00144613">
        <w:t>ração e manutenção da INMETRICS;</w:t>
      </w:r>
    </w:p>
    <w:p w14:paraId="0D28AD6B" w14:textId="3D3BAEEC" w:rsidR="00E93320" w:rsidRPr="00475800" w:rsidRDefault="00E93320" w:rsidP="00144613">
      <w:pPr>
        <w:numPr>
          <w:ilvl w:val="0"/>
          <w:numId w:val="12"/>
        </w:numPr>
        <w:tabs>
          <w:tab w:val="num" w:pos="360"/>
        </w:tabs>
        <w:spacing w:after="120"/>
        <w:ind w:hanging="357"/>
      </w:pPr>
      <w:r w:rsidRPr="00475800">
        <w:t>O CLIENTE deverá designar um representante para atuar como Ponto Focal, para o acompanhamento de todas as atividades, bem como servir de interface única entre a INMETRICS e o CLIENTE para resolver questões como a</w:t>
      </w:r>
      <w:r w:rsidR="00144613">
        <w:t>cesso, liberações, entre outros;</w:t>
      </w:r>
    </w:p>
    <w:p w14:paraId="6C91A5C1" w14:textId="77777777" w:rsidR="00E93320" w:rsidRPr="00475800" w:rsidRDefault="00E93320" w:rsidP="00144613">
      <w:pPr>
        <w:numPr>
          <w:ilvl w:val="0"/>
          <w:numId w:val="12"/>
        </w:numPr>
        <w:tabs>
          <w:tab w:val="num" w:pos="360"/>
        </w:tabs>
        <w:spacing w:after="120"/>
        <w:ind w:hanging="357"/>
      </w:pPr>
      <w:r w:rsidRPr="00475800">
        <w:t>A INMETRICS se obriga a manter o mais absoluto sigilo com relação a quaisquer dados, informações, materiais, pormenores, inovações, segredos comerciais, marcas, criações, especificações técnicas e comerciais do CLIENTE, entre outros, a que qualquer funcionário a serviço da INMETRICS venha a ter acesso, conhecimento, ou que venha a ser-lhe confiado em razão do acordo ora estabelecido. Ainda assim, a INMETRICS compromete-se a não revelar, reproduzir, utilizar ou dar conhecimento desses dados, bem como não permitir que os funcionários a seu serviço façam uso deles.</w:t>
      </w:r>
    </w:p>
    <w:bookmarkEnd w:id="96"/>
    <w:bookmarkEnd w:id="104"/>
    <w:p w14:paraId="633544DE" w14:textId="77777777" w:rsidR="007D24EC" w:rsidRPr="008C793A" w:rsidRDefault="007D24EC" w:rsidP="007D24EC"/>
    <w:p w14:paraId="3982F7F5" w14:textId="77777777" w:rsidR="003C29D5" w:rsidRDefault="003C29D5">
      <w:pPr>
        <w:ind w:firstLine="0"/>
        <w:jc w:val="left"/>
        <w:rPr>
          <w:b/>
          <w:bCs/>
          <w:kern w:val="32"/>
          <w:sz w:val="36"/>
          <w:szCs w:val="32"/>
        </w:rPr>
      </w:pPr>
      <w:bookmarkStart w:id="105" w:name="_Toc248311778"/>
      <w:bookmarkStart w:id="106" w:name="_Toc302985454"/>
      <w:bookmarkStart w:id="107" w:name="_Toc409170838"/>
      <w:bookmarkStart w:id="108" w:name="_Toc409965881"/>
      <w:r>
        <w:br w:type="page"/>
      </w:r>
      <w:bookmarkEnd w:id="8"/>
      <w:bookmarkEnd w:id="9"/>
      <w:bookmarkEnd w:id="10"/>
      <w:bookmarkEnd w:id="11"/>
      <w:bookmarkEnd w:id="12"/>
      <w:bookmarkEnd w:id="54"/>
      <w:bookmarkEnd w:id="105"/>
      <w:bookmarkEnd w:id="106"/>
      <w:bookmarkEnd w:id="107"/>
      <w:bookmarkEnd w:id="108"/>
    </w:p>
    <w:sectPr w:rsidR="003C29D5" w:rsidSect="00944196">
      <w:headerReference w:type="default" r:id="rId37"/>
      <w:footerReference w:type="default" r:id="rId38"/>
      <w:footerReference w:type="first" r:id="rId39"/>
      <w:pgSz w:w="11906" w:h="16838" w:code="9"/>
      <w:pgMar w:top="1987" w:right="1699" w:bottom="1702" w:left="1699" w:header="706" w:footer="93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4D2D1B" w14:textId="77777777" w:rsidR="00983E22" w:rsidRDefault="00983E22" w:rsidP="001C2CD2">
      <w:r>
        <w:separator/>
      </w:r>
    </w:p>
  </w:endnote>
  <w:endnote w:type="continuationSeparator" w:id="0">
    <w:p w14:paraId="1F0B8813" w14:textId="77777777" w:rsidR="00983E22" w:rsidRDefault="00983E22" w:rsidP="001C2C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Univers (W1)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52FC0B" w14:textId="77777777" w:rsidR="004F7E46" w:rsidRDefault="004F7E46" w:rsidP="009C1EAA">
    <w:pPr>
      <w:pStyle w:val="Rodap"/>
      <w:ind w:firstLine="0"/>
      <w:rPr>
        <w:rFonts w:ascii="Verdana" w:hAnsi="Verdana"/>
        <w:b/>
        <w:color w:val="E8A224"/>
        <w:sz w:val="12"/>
        <w:szCs w:val="12"/>
      </w:rPr>
    </w:pPr>
    <w:r>
      <w:rPr>
        <w:noProof/>
        <w:lang w:eastAsia="pt-BR"/>
      </w:rPr>
      <mc:AlternateContent>
        <mc:Choice Requires="wpg">
          <w:drawing>
            <wp:anchor distT="0" distB="28896" distL="114300" distR="124460" simplePos="0" relativeHeight="251656704" behindDoc="1" locked="0" layoutInCell="1" allowOverlap="1" wp14:anchorId="32D2399E" wp14:editId="3BE94100">
              <wp:simplePos x="0" y="0"/>
              <wp:positionH relativeFrom="column">
                <wp:posOffset>-1047750</wp:posOffset>
              </wp:positionH>
              <wp:positionV relativeFrom="paragraph">
                <wp:posOffset>-182880</wp:posOffset>
              </wp:positionV>
              <wp:extent cx="7499858" cy="114046"/>
              <wp:effectExtent l="0" t="0" r="25400" b="19685"/>
              <wp:wrapNone/>
              <wp:docPr id="87" name="Grup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499858" cy="114046"/>
                        <a:chOff x="72058" y="9216776"/>
                        <a:chExt cx="5932343" cy="171218"/>
                      </a:xfrm>
                    </wpg:grpSpPr>
                    <wps:wsp>
                      <wps:cNvPr id="88" name="Rectangle 88"/>
                      <wps:cNvSpPr/>
                      <wps:spPr>
                        <a:xfrm>
                          <a:off x="73646" y="9216776"/>
                          <a:ext cx="2484000" cy="72000"/>
                        </a:xfrm>
                        <a:prstGeom prst="rect">
                          <a:avLst/>
                        </a:prstGeom>
                        <a:solidFill>
                          <a:srgbClr val="F6C700"/>
                        </a:solidFill>
                        <a:ln>
                          <a:solidFill>
                            <a:srgbClr val="F6C7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AA89E" w14:textId="77777777" w:rsidR="004F7E46" w:rsidRDefault="004F7E46" w:rsidP="00DF4335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lIns="98746" tIns="49373" rIns="98746" bIns="49373" anchor="ctr"/>
                    </wps:wsp>
                    <wps:wsp>
                      <wps:cNvPr id="89" name="Rectangle 89"/>
                      <wps:cNvSpPr/>
                      <wps:spPr>
                        <a:xfrm>
                          <a:off x="72058" y="9315994"/>
                          <a:ext cx="3420000" cy="72000"/>
                        </a:xfrm>
                        <a:prstGeom prst="rect">
                          <a:avLst/>
                        </a:prstGeom>
                        <a:solidFill>
                          <a:srgbClr val="F20000"/>
                        </a:solidFill>
                        <a:ln>
                          <a:solidFill>
                            <a:srgbClr val="F2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B0CA7F" w14:textId="77777777" w:rsidR="004F7E46" w:rsidRDefault="004F7E46" w:rsidP="00DF4335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lIns="98746" tIns="49373" rIns="98746" bIns="49373" anchor="ctr"/>
                    </wps:wsp>
                    <wps:wsp>
                      <wps:cNvPr id="90" name="Rectangle 90"/>
                      <wps:cNvSpPr/>
                      <wps:spPr>
                        <a:xfrm>
                          <a:off x="2584401" y="9217569"/>
                          <a:ext cx="3420000" cy="720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A66D73" w14:textId="77777777" w:rsidR="004F7E46" w:rsidRDefault="004F7E46" w:rsidP="00DF4335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lIns="98746" tIns="49373" rIns="98746" bIns="49373" anchor="ctr"/>
                    </wps:wsp>
                    <wps:wsp>
                      <wps:cNvPr id="91" name="Rectangle 91"/>
                      <wps:cNvSpPr/>
                      <wps:spPr>
                        <a:xfrm>
                          <a:off x="3517330" y="9314977"/>
                          <a:ext cx="2484000" cy="7200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053E9" w14:textId="77777777" w:rsidR="004F7E46" w:rsidRDefault="004F7E46" w:rsidP="00DF4335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lIns="98746" tIns="49373" rIns="98746" bIns="49373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32D2399E" id="Grupo 16" o:spid="_x0000_s1027" style="position:absolute;left:0;text-align:left;margin-left:-82.5pt;margin-top:-14.4pt;width:590.55pt;height:9pt;z-index:-251659776;mso-wrap-distance-right:9.8pt;mso-wrap-distance-bottom:.80267mm" coordorigin="720,92167" coordsize="59323,1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">
              <v:rect id="Rectangle 88" o:spid="_x0000_s1028" style="position:absolute;left:736;top:92167;width:2484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" fillcolor="#f6c700" strokecolor="#f6c700" strokeweight="2pt">
                <v:textbox inset="2.74294mm,1.3715mm,2.74294mm,1.3715mm">
                  <w:txbxContent>
                    <w:p w14:paraId="21EAA89E" w14:textId="77777777" w:rsidR="004F7E46" w:rsidRDefault="004F7E46" w:rsidP="00DF4335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rect>
              <v:rect id="Rectangle 89" o:spid="_x0000_s1029" style="position:absolute;left:720;top:93159;width:3420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" fillcolor="#f20000" strokecolor="#f20000" strokeweight="2pt">
                <v:textbox inset="2.74294mm,1.3715mm,2.74294mm,1.3715mm">
                  <w:txbxContent>
                    <w:p w14:paraId="7AB0CA7F" w14:textId="77777777" w:rsidR="004F7E46" w:rsidRDefault="004F7E46" w:rsidP="00DF4335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rect>
              <v:rect id="Rectangle 90" o:spid="_x0000_s1030" style="position:absolute;left:25844;top:92175;width:3420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" fillcolor="#92d050" strokecolor="#92d050" strokeweight="2pt">
                <v:textbox inset="2.74294mm,1.3715mm,2.74294mm,1.3715mm">
                  <w:txbxContent>
                    <w:p w14:paraId="1FA66D73" w14:textId="77777777" w:rsidR="004F7E46" w:rsidRDefault="004F7E46" w:rsidP="00DF4335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rect>
              <v:rect id="Rectangle 91" o:spid="_x0000_s1031" style="position:absolute;left:35173;top:93149;width:2484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" fillcolor="#7030a0" strokecolor="#7030a0" strokeweight="2pt">
                <v:textbox inset="2.74294mm,1.3715mm,2.74294mm,1.3715mm">
                  <w:txbxContent>
                    <w:p w14:paraId="6E5053E9" w14:textId="77777777" w:rsidR="004F7E46" w:rsidRDefault="004F7E46" w:rsidP="00DF4335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  <w:r w:rsidRPr="00BB30C9">
      <w:tab/>
    </w:r>
    <w:r>
      <w:rPr>
        <w:rFonts w:ascii="Verdana" w:hAnsi="Verdana"/>
        <w:b/>
        <w:color w:val="E8A224"/>
        <w:sz w:val="12"/>
        <w:szCs w:val="12"/>
      </w:rPr>
      <w:t xml:space="preserve">Av. Guido Caloi, 1000 - 2º And. </w:t>
    </w:r>
    <w:proofErr w:type="spellStart"/>
    <w:r>
      <w:rPr>
        <w:rFonts w:ascii="Verdana" w:hAnsi="Verdana"/>
        <w:b/>
        <w:color w:val="E8A224"/>
        <w:sz w:val="12"/>
        <w:szCs w:val="12"/>
      </w:rPr>
      <w:t>Bl</w:t>
    </w:r>
    <w:proofErr w:type="spellEnd"/>
    <w:r>
      <w:rPr>
        <w:rFonts w:ascii="Verdana" w:hAnsi="Verdana"/>
        <w:b/>
        <w:color w:val="E8A224"/>
        <w:sz w:val="12"/>
        <w:szCs w:val="12"/>
      </w:rPr>
      <w:t xml:space="preserve">. </w:t>
    </w:r>
    <w:proofErr w:type="gramStart"/>
    <w:r>
      <w:rPr>
        <w:rFonts w:ascii="Verdana" w:hAnsi="Verdana"/>
        <w:b/>
        <w:color w:val="E8A224"/>
        <w:sz w:val="12"/>
        <w:szCs w:val="12"/>
      </w:rPr>
      <w:t>1  Jd</w:t>
    </w:r>
    <w:proofErr w:type="gramEnd"/>
    <w:r>
      <w:rPr>
        <w:rFonts w:ascii="Verdana" w:hAnsi="Verdana"/>
        <w:b/>
        <w:color w:val="E8A224"/>
        <w:sz w:val="12"/>
        <w:szCs w:val="12"/>
      </w:rPr>
      <w:t>. São Luiz - CEP: 05802-140 - São Paulo - SP - Fone: +55 11 3303 3200</w:t>
    </w:r>
  </w:p>
  <w:p w14:paraId="0B9C3533" w14:textId="77777777" w:rsidR="004F7E46" w:rsidRDefault="004F7E46" w:rsidP="002E49F6">
    <w:pPr>
      <w:pStyle w:val="Rodap"/>
      <w:jc w:val="center"/>
      <w:rPr>
        <w:rFonts w:ascii="Verdana" w:hAnsi="Verdana"/>
        <w:b/>
        <w:color w:val="E8A224"/>
        <w:sz w:val="12"/>
        <w:szCs w:val="12"/>
      </w:rPr>
    </w:pPr>
    <w:r>
      <w:rPr>
        <w:rFonts w:ascii="Verdana" w:hAnsi="Verdana"/>
        <w:b/>
        <w:color w:val="E8A224"/>
        <w:sz w:val="12"/>
        <w:szCs w:val="12"/>
      </w:rPr>
      <w:t>www.inmetrics.com.br</w:t>
    </w:r>
  </w:p>
  <w:p w14:paraId="02B19B1B" w14:textId="3517BBA7" w:rsidR="004F7E46" w:rsidRPr="00A6699D" w:rsidRDefault="004F7E46" w:rsidP="00BB1F66">
    <w:pPr>
      <w:pStyle w:val="Rodap"/>
      <w:tabs>
        <w:tab w:val="clear" w:pos="4252"/>
        <w:tab w:val="clear" w:pos="8504"/>
        <w:tab w:val="right" w:pos="9639"/>
      </w:tabs>
      <w:jc w:val="center"/>
      <w:rPr>
        <w:rFonts w:ascii="Verdana" w:hAnsi="Verdana"/>
        <w:b/>
        <w:color w:val="E8A224"/>
        <w:sz w:val="14"/>
        <w:szCs w:val="16"/>
      </w:rPr>
    </w:pPr>
    <w:r w:rsidRPr="00A6699D">
      <w:rPr>
        <w:rFonts w:ascii="Verdana" w:hAnsi="Verdana"/>
        <w:b/>
        <w:color w:val="E8A224"/>
        <w:sz w:val="10"/>
        <w:szCs w:val="12"/>
      </w:rPr>
      <w:tab/>
    </w:r>
    <w:r w:rsidRPr="00A6699D">
      <w:rPr>
        <w:rFonts w:ascii="Verdana" w:hAnsi="Verdana"/>
        <w:b/>
        <w:color w:val="E8A224"/>
        <w:sz w:val="14"/>
        <w:szCs w:val="16"/>
      </w:rPr>
      <w:t>P</w:t>
    </w:r>
    <w:r>
      <w:rPr>
        <w:rFonts w:ascii="Verdana" w:hAnsi="Verdana"/>
        <w:b/>
        <w:color w:val="E8A224"/>
        <w:sz w:val="14"/>
        <w:szCs w:val="16"/>
      </w:rPr>
      <w:t>ágina</w:t>
    </w:r>
    <w:r w:rsidRPr="00A6699D">
      <w:rPr>
        <w:rFonts w:ascii="Verdana" w:hAnsi="Verdana"/>
        <w:b/>
        <w:color w:val="E8A224"/>
        <w:sz w:val="14"/>
        <w:szCs w:val="16"/>
      </w:rPr>
      <w:t xml:space="preserve"> </w:t>
    </w:r>
    <w:r w:rsidRPr="00A6699D">
      <w:rPr>
        <w:rFonts w:ascii="Verdana" w:hAnsi="Verdana"/>
        <w:b/>
        <w:color w:val="E8A224"/>
        <w:sz w:val="14"/>
        <w:szCs w:val="16"/>
      </w:rPr>
      <w:fldChar w:fldCharType="begin"/>
    </w:r>
    <w:r w:rsidRPr="00A6699D">
      <w:rPr>
        <w:rFonts w:ascii="Verdana" w:hAnsi="Verdana"/>
        <w:b/>
        <w:color w:val="E8A224"/>
        <w:sz w:val="14"/>
        <w:szCs w:val="16"/>
      </w:rPr>
      <w:instrText xml:space="preserve"> PAGE  \* Arabic  \* MERGEFORMAT </w:instrText>
    </w:r>
    <w:r w:rsidRPr="00A6699D">
      <w:rPr>
        <w:rFonts w:ascii="Verdana" w:hAnsi="Verdana"/>
        <w:b/>
        <w:color w:val="E8A224"/>
        <w:sz w:val="14"/>
        <w:szCs w:val="16"/>
      </w:rPr>
      <w:fldChar w:fldCharType="separate"/>
    </w:r>
    <w:r w:rsidR="002B49F0">
      <w:rPr>
        <w:rFonts w:ascii="Verdana" w:hAnsi="Verdana"/>
        <w:b/>
        <w:noProof/>
        <w:color w:val="E8A224"/>
        <w:sz w:val="14"/>
        <w:szCs w:val="16"/>
      </w:rPr>
      <w:t>20</w:t>
    </w:r>
    <w:r w:rsidRPr="00A6699D">
      <w:rPr>
        <w:rFonts w:ascii="Verdana" w:hAnsi="Verdana"/>
        <w:b/>
        <w:color w:val="E8A224"/>
        <w:sz w:val="14"/>
        <w:szCs w:val="16"/>
      </w:rPr>
      <w:fldChar w:fldCharType="end"/>
    </w:r>
    <w:r w:rsidRPr="00A6699D">
      <w:rPr>
        <w:rFonts w:ascii="Verdana" w:hAnsi="Verdana"/>
        <w:b/>
        <w:color w:val="E8A224"/>
        <w:sz w:val="14"/>
        <w:szCs w:val="16"/>
      </w:rPr>
      <w:t xml:space="preserve"> </w:t>
    </w:r>
    <w:r>
      <w:rPr>
        <w:rFonts w:ascii="Verdana" w:hAnsi="Verdana"/>
        <w:b/>
        <w:color w:val="E8A224"/>
        <w:sz w:val="14"/>
        <w:szCs w:val="16"/>
      </w:rPr>
      <w:t>de</w:t>
    </w:r>
    <w:r w:rsidRPr="00A6699D">
      <w:rPr>
        <w:rFonts w:ascii="Verdana" w:hAnsi="Verdana"/>
        <w:b/>
        <w:color w:val="E8A224"/>
        <w:sz w:val="14"/>
        <w:szCs w:val="16"/>
      </w:rPr>
      <w:t xml:space="preserve"> </w:t>
    </w:r>
    <w:r w:rsidR="00983E22">
      <w:fldChar w:fldCharType="begin"/>
    </w:r>
    <w:r w:rsidR="00983E22">
      <w:instrText xml:space="preserve"> NUMPAGES  \* Arabic  \* MERGEFORMAT </w:instrText>
    </w:r>
    <w:r w:rsidR="00983E22">
      <w:fldChar w:fldCharType="separate"/>
    </w:r>
    <w:r w:rsidR="002B49F0" w:rsidRPr="002B49F0">
      <w:rPr>
        <w:rFonts w:ascii="Verdana" w:hAnsi="Verdana"/>
        <w:b/>
        <w:noProof/>
        <w:color w:val="E8A224"/>
        <w:sz w:val="14"/>
        <w:szCs w:val="16"/>
      </w:rPr>
      <w:t>20</w:t>
    </w:r>
    <w:r w:rsidR="00983E22">
      <w:rPr>
        <w:rFonts w:ascii="Verdana" w:hAnsi="Verdana"/>
        <w:b/>
        <w:noProof/>
        <w:color w:val="E8A224"/>
        <w:sz w:val="14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AE0099" w14:textId="77777777" w:rsidR="004F7E46" w:rsidRDefault="004F7E46">
    <w:pPr>
      <w:pStyle w:val="Rodap"/>
    </w:pPr>
    <w:r>
      <w:rPr>
        <w:noProof/>
        <w:lang w:eastAsia="pt-BR"/>
      </w:rPr>
      <mc:AlternateContent>
        <mc:Choice Requires="wpg">
          <w:drawing>
            <wp:anchor distT="0" distB="28896" distL="114300" distR="124460" simplePos="0" relativeHeight="251658752" behindDoc="1" locked="0" layoutInCell="1" allowOverlap="1" wp14:anchorId="04694EC5" wp14:editId="6EA84F9B">
              <wp:simplePos x="0" y="0"/>
              <wp:positionH relativeFrom="column">
                <wp:posOffset>-1063231</wp:posOffset>
              </wp:positionH>
              <wp:positionV relativeFrom="paragraph">
                <wp:posOffset>-177165</wp:posOffset>
              </wp:positionV>
              <wp:extent cx="7499858" cy="114046"/>
              <wp:effectExtent l="0" t="0" r="19050" b="13335"/>
              <wp:wrapNone/>
              <wp:docPr id="92" name="Grup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499858" cy="114046"/>
                        <a:chOff x="72058" y="9216776"/>
                        <a:chExt cx="5932343" cy="171218"/>
                      </a:xfrm>
                    </wpg:grpSpPr>
                    <wps:wsp>
                      <wps:cNvPr id="93" name="Rectangle 93"/>
                      <wps:cNvSpPr/>
                      <wps:spPr>
                        <a:xfrm>
                          <a:off x="73646" y="9216776"/>
                          <a:ext cx="2484000" cy="72000"/>
                        </a:xfrm>
                        <a:prstGeom prst="rect">
                          <a:avLst/>
                        </a:prstGeom>
                        <a:solidFill>
                          <a:srgbClr val="F6C700"/>
                        </a:solidFill>
                        <a:ln>
                          <a:solidFill>
                            <a:srgbClr val="F6C7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88021" w14:textId="77777777" w:rsidR="004F7E46" w:rsidRDefault="004F7E46" w:rsidP="00DF4335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lIns="98746" tIns="49373" rIns="98746" bIns="49373" anchor="ctr"/>
                    </wps:wsp>
                    <wps:wsp>
                      <wps:cNvPr id="94" name="Rectangle 94"/>
                      <wps:cNvSpPr/>
                      <wps:spPr>
                        <a:xfrm>
                          <a:off x="72058" y="9315994"/>
                          <a:ext cx="3420000" cy="72000"/>
                        </a:xfrm>
                        <a:prstGeom prst="rect">
                          <a:avLst/>
                        </a:prstGeom>
                        <a:solidFill>
                          <a:srgbClr val="F20000"/>
                        </a:solidFill>
                        <a:ln>
                          <a:solidFill>
                            <a:srgbClr val="F2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3F59E9" w14:textId="77777777" w:rsidR="004F7E46" w:rsidRDefault="004F7E46" w:rsidP="00DF4335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lIns="98746" tIns="49373" rIns="98746" bIns="49373" anchor="ctr"/>
                    </wps:wsp>
                    <wps:wsp>
                      <wps:cNvPr id="95" name="Rectangle 95"/>
                      <wps:cNvSpPr/>
                      <wps:spPr>
                        <a:xfrm>
                          <a:off x="2584401" y="9217569"/>
                          <a:ext cx="3420000" cy="720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D9089" w14:textId="77777777" w:rsidR="004F7E46" w:rsidRDefault="004F7E46" w:rsidP="00DF4335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lIns="98746" tIns="49373" rIns="98746" bIns="49373" anchor="ctr"/>
                    </wps:wsp>
                    <wps:wsp>
                      <wps:cNvPr id="96" name="Rectangle 96"/>
                      <wps:cNvSpPr/>
                      <wps:spPr>
                        <a:xfrm>
                          <a:off x="3517330" y="9314977"/>
                          <a:ext cx="2484000" cy="7200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35F4B" w14:textId="77777777" w:rsidR="004F7E46" w:rsidRDefault="004F7E46" w:rsidP="00DF4335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lIns="98746" tIns="49373" rIns="98746" bIns="49373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04694EC5" id="_x0000_s1032" style="position:absolute;left:0;text-align:left;margin-left:-83.7pt;margin-top:-13.95pt;width:590.55pt;height:9pt;z-index:-251657728;mso-wrap-distance-right:9.8pt;mso-wrap-distance-bottom:.80267mm" coordorigin="720,92167" coordsize="59323,1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">
              <v:rect id="Rectangle 93" o:spid="_x0000_s1033" style="position:absolute;left:736;top:92167;width:2484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" fillcolor="#f6c700" strokecolor="#f6c700" strokeweight="2pt">
                <v:textbox inset="2.74294mm,1.3715mm,2.74294mm,1.3715mm">
                  <w:txbxContent>
                    <w:p w14:paraId="14F88021" w14:textId="77777777" w:rsidR="004F7E46" w:rsidRDefault="004F7E46" w:rsidP="00DF4335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rect>
              <v:rect id="Rectangle 94" o:spid="_x0000_s1034" style="position:absolute;left:720;top:93159;width:3420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" fillcolor="#f20000" strokecolor="#f20000" strokeweight="2pt">
                <v:textbox inset="2.74294mm,1.3715mm,2.74294mm,1.3715mm">
                  <w:txbxContent>
                    <w:p w14:paraId="5F3F59E9" w14:textId="77777777" w:rsidR="004F7E46" w:rsidRDefault="004F7E46" w:rsidP="00DF4335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rect>
              <v:rect id="Rectangle 95" o:spid="_x0000_s1035" style="position:absolute;left:25844;top:92175;width:3420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" fillcolor="#92d050" strokecolor="#92d050" strokeweight="2pt">
                <v:textbox inset="2.74294mm,1.3715mm,2.74294mm,1.3715mm">
                  <w:txbxContent>
                    <w:p w14:paraId="337D9089" w14:textId="77777777" w:rsidR="004F7E46" w:rsidRDefault="004F7E46" w:rsidP="00DF4335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rect>
              <v:rect id="Rectangle 96" o:spid="_x0000_s1036" style="position:absolute;left:35173;top:93149;width:2484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" fillcolor="#7030a0" strokecolor="#7030a0" strokeweight="2pt">
                <v:textbox inset="2.74294mm,1.3715mm,2.74294mm,1.3715mm">
                  <w:txbxContent>
                    <w:p w14:paraId="75C35F4B" w14:textId="77777777" w:rsidR="004F7E46" w:rsidRDefault="004F7E46" w:rsidP="00DF4335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51A4C1" w14:textId="77777777" w:rsidR="00983E22" w:rsidRDefault="00983E22" w:rsidP="001C2CD2">
      <w:r>
        <w:separator/>
      </w:r>
    </w:p>
  </w:footnote>
  <w:footnote w:type="continuationSeparator" w:id="0">
    <w:p w14:paraId="03532E94" w14:textId="77777777" w:rsidR="00983E22" w:rsidRDefault="00983E22" w:rsidP="001C2C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8BDCDD" w14:textId="77777777" w:rsidR="004F7E46" w:rsidRDefault="004F7E46" w:rsidP="00AB4BD7">
    <w:pPr>
      <w:pStyle w:val="Cabealho"/>
      <w:ind w:firstLine="0"/>
    </w:pPr>
    <w:r>
      <w:rPr>
        <w:noProof/>
        <w:lang w:eastAsia="pt-BR"/>
      </w:rPr>
      <w:drawing>
        <wp:anchor distT="0" distB="17365" distL="114300" distR="114300" simplePos="0" relativeHeight="251657728" behindDoc="1" locked="0" layoutInCell="1" allowOverlap="1" wp14:anchorId="3171A4BF" wp14:editId="6FC9FBEA">
          <wp:simplePos x="0" y="0"/>
          <wp:positionH relativeFrom="column">
            <wp:posOffset>4025011</wp:posOffset>
          </wp:positionH>
          <wp:positionV relativeFrom="paragraph">
            <wp:posOffset>-11430</wp:posOffset>
          </wp:positionV>
          <wp:extent cx="1352804" cy="533527"/>
          <wp:effectExtent l="19050" t="0" r="0" b="0"/>
          <wp:wrapNone/>
          <wp:docPr id="74" name="Picture 7" descr="logo_dourado_cinza.jp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2" descr="logo_dourado_cinza.jp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 bwMode="auto">
                  <a:xfrm>
                    <a:off x="0" y="0"/>
                    <a:ext cx="1352804" cy="533527"/>
                  </a:xfrm>
                  <a:prstGeom prst="rect">
                    <a:avLst/>
                  </a:prstGeom>
                  <a:gradFill>
                    <a:gsLst>
                      <a:gs pos="85000">
                        <a:schemeClr val="accent1">
                          <a:tint val="66000"/>
                          <a:satMod val="160000"/>
                          <a:alpha val="0"/>
                        </a:schemeClr>
                      </a:gs>
                      <a:gs pos="50000">
                        <a:schemeClr val="accent1">
                          <a:tint val="44500"/>
                          <a:satMod val="160000"/>
                        </a:schemeClr>
                      </a:gs>
                      <a:gs pos="100000">
                        <a:schemeClr val="accent1">
                          <a:tint val="23500"/>
                          <a:satMod val="160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</pic:spPr>
              </pic:pic>
            </a:graphicData>
          </a:graphic>
        </wp:anchor>
      </w:drawing>
    </w:r>
    <w:r w:rsidRPr="00AB4BD7">
      <w:rPr>
        <w:color w:val="1F497D"/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BAD0DC5"/>
    <w:multiLevelType w:val="hybridMultilevel"/>
    <w:tmpl w:val="DF741EFC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362BDC"/>
    <w:multiLevelType w:val="hybridMultilevel"/>
    <w:tmpl w:val="A1129848"/>
    <w:lvl w:ilvl="0" w:tplc="824AED12">
      <w:start w:val="1"/>
      <w:numFmt w:val="bullet"/>
      <w:pStyle w:val="bullettex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6F94FABC">
      <w:start w:val="1"/>
      <w:numFmt w:val="bullet"/>
      <w:lvlText w:val="o"/>
      <w:lvlJc w:val="left"/>
      <w:pPr>
        <w:tabs>
          <w:tab w:val="num" w:pos="936"/>
        </w:tabs>
        <w:ind w:left="936" w:hanging="360"/>
      </w:pPr>
      <w:rPr>
        <w:rFonts w:ascii="Courier New" w:hAnsi="Courier New" w:hint="default"/>
      </w:rPr>
    </w:lvl>
    <w:lvl w:ilvl="2" w:tplc="0416001B" w:tentative="1">
      <w:start w:val="1"/>
      <w:numFmt w:val="bullet"/>
      <w:lvlText w:val=""/>
      <w:lvlJc w:val="left"/>
      <w:pPr>
        <w:tabs>
          <w:tab w:val="num" w:pos="1656"/>
        </w:tabs>
        <w:ind w:left="1656" w:hanging="360"/>
      </w:pPr>
      <w:rPr>
        <w:rFonts w:ascii="Wingdings" w:hAnsi="Wingdings" w:hint="default"/>
      </w:rPr>
    </w:lvl>
    <w:lvl w:ilvl="3" w:tplc="0416000F" w:tentative="1">
      <w:start w:val="1"/>
      <w:numFmt w:val="bullet"/>
      <w:lvlText w:val=""/>
      <w:lvlJc w:val="left"/>
      <w:pPr>
        <w:tabs>
          <w:tab w:val="num" w:pos="2376"/>
        </w:tabs>
        <w:ind w:left="2376" w:hanging="360"/>
      </w:pPr>
      <w:rPr>
        <w:rFonts w:ascii="Symbol" w:hAnsi="Symbol" w:hint="default"/>
      </w:rPr>
    </w:lvl>
    <w:lvl w:ilvl="4" w:tplc="04160019" w:tentative="1">
      <w:start w:val="1"/>
      <w:numFmt w:val="bullet"/>
      <w:lvlText w:val="o"/>
      <w:lvlJc w:val="left"/>
      <w:pPr>
        <w:tabs>
          <w:tab w:val="num" w:pos="3096"/>
        </w:tabs>
        <w:ind w:left="3096" w:hanging="360"/>
      </w:pPr>
      <w:rPr>
        <w:rFonts w:ascii="Courier New" w:hAnsi="Courier New" w:hint="default"/>
      </w:rPr>
    </w:lvl>
    <w:lvl w:ilvl="5" w:tplc="0416001B" w:tentative="1">
      <w:start w:val="1"/>
      <w:numFmt w:val="bullet"/>
      <w:lvlText w:val=""/>
      <w:lvlJc w:val="left"/>
      <w:pPr>
        <w:tabs>
          <w:tab w:val="num" w:pos="3816"/>
        </w:tabs>
        <w:ind w:left="3816" w:hanging="360"/>
      </w:pPr>
      <w:rPr>
        <w:rFonts w:ascii="Wingdings" w:hAnsi="Wingdings" w:hint="default"/>
      </w:rPr>
    </w:lvl>
    <w:lvl w:ilvl="6" w:tplc="0416000F" w:tentative="1">
      <w:start w:val="1"/>
      <w:numFmt w:val="bullet"/>
      <w:lvlText w:val=""/>
      <w:lvlJc w:val="left"/>
      <w:pPr>
        <w:tabs>
          <w:tab w:val="num" w:pos="4536"/>
        </w:tabs>
        <w:ind w:left="4536" w:hanging="360"/>
      </w:pPr>
      <w:rPr>
        <w:rFonts w:ascii="Symbol" w:hAnsi="Symbol" w:hint="default"/>
      </w:rPr>
    </w:lvl>
    <w:lvl w:ilvl="7" w:tplc="04160019" w:tentative="1">
      <w:start w:val="1"/>
      <w:numFmt w:val="bullet"/>
      <w:lvlText w:val="o"/>
      <w:lvlJc w:val="left"/>
      <w:pPr>
        <w:tabs>
          <w:tab w:val="num" w:pos="5256"/>
        </w:tabs>
        <w:ind w:left="5256" w:hanging="360"/>
      </w:pPr>
      <w:rPr>
        <w:rFonts w:ascii="Courier New" w:hAnsi="Courier New" w:hint="default"/>
      </w:rPr>
    </w:lvl>
    <w:lvl w:ilvl="8" w:tplc="0416001B" w:tentative="1">
      <w:start w:val="1"/>
      <w:numFmt w:val="bullet"/>
      <w:lvlText w:val=""/>
      <w:lvlJc w:val="left"/>
      <w:pPr>
        <w:tabs>
          <w:tab w:val="num" w:pos="5976"/>
        </w:tabs>
        <w:ind w:left="5976" w:hanging="360"/>
      </w:pPr>
      <w:rPr>
        <w:rFonts w:ascii="Wingdings" w:hAnsi="Wingdings" w:hint="default"/>
      </w:rPr>
    </w:lvl>
  </w:abstractNum>
  <w:abstractNum w:abstractNumId="3" w15:restartNumberingAfterBreak="0">
    <w:nsid w:val="11824EBB"/>
    <w:multiLevelType w:val="multilevel"/>
    <w:tmpl w:val="2646AA6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  <w:lang w:val="pt-BR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11AF0AF8"/>
    <w:multiLevelType w:val="hybridMultilevel"/>
    <w:tmpl w:val="0F78D01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4C92650"/>
    <w:multiLevelType w:val="hybridMultilevel"/>
    <w:tmpl w:val="EA4E5A28"/>
    <w:lvl w:ilvl="0" w:tplc="04160005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93113"/>
    <w:multiLevelType w:val="hybridMultilevel"/>
    <w:tmpl w:val="F98CF260"/>
    <w:lvl w:ilvl="0" w:tplc="040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BFA74FE"/>
    <w:multiLevelType w:val="singleLevel"/>
    <w:tmpl w:val="0CD2599A"/>
    <w:lvl w:ilvl="0">
      <w:start w:val="1"/>
      <w:numFmt w:val="bullet"/>
      <w:pStyle w:val="Indentado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26CD3F86"/>
    <w:multiLevelType w:val="hybridMultilevel"/>
    <w:tmpl w:val="88941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42304F"/>
    <w:multiLevelType w:val="hybridMultilevel"/>
    <w:tmpl w:val="C9EA900E"/>
    <w:lvl w:ilvl="0" w:tplc="04160001">
      <w:start w:val="1"/>
      <w:numFmt w:val="bullet"/>
      <w:pStyle w:val="Bullet2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160005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933A7E"/>
    <w:multiLevelType w:val="hybridMultilevel"/>
    <w:tmpl w:val="6F4C358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5CA3CE9"/>
    <w:multiLevelType w:val="hybridMultilevel"/>
    <w:tmpl w:val="D28A735C"/>
    <w:lvl w:ilvl="0" w:tplc="04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 w15:restartNumberingAfterBreak="0">
    <w:nsid w:val="364D5C01"/>
    <w:multiLevelType w:val="hybridMultilevel"/>
    <w:tmpl w:val="9F14389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9827F6E"/>
    <w:multiLevelType w:val="hybridMultilevel"/>
    <w:tmpl w:val="1CF89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2B494A"/>
    <w:multiLevelType w:val="hybridMultilevel"/>
    <w:tmpl w:val="AB847BC2"/>
    <w:lvl w:ilvl="0" w:tplc="04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 w15:restartNumberingAfterBreak="0">
    <w:nsid w:val="3FFE2EA0"/>
    <w:multiLevelType w:val="hybridMultilevel"/>
    <w:tmpl w:val="B832D6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D946DF"/>
    <w:multiLevelType w:val="hybridMultilevel"/>
    <w:tmpl w:val="21424330"/>
    <w:lvl w:ilvl="0" w:tplc="0416000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9646F0"/>
    <w:multiLevelType w:val="multilevel"/>
    <w:tmpl w:val="87123B34"/>
    <w:lvl w:ilvl="0">
      <w:start w:val="1"/>
      <w:numFmt w:val="decimal"/>
      <w:pStyle w:val="Titulo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i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4E252649"/>
    <w:multiLevelType w:val="hybridMultilevel"/>
    <w:tmpl w:val="683C4DB6"/>
    <w:lvl w:ilvl="0" w:tplc="05C81C8C">
      <w:start w:val="1"/>
      <w:numFmt w:val="bullet"/>
      <w:pStyle w:val="corpolistamarcador"/>
      <w:lvlText w:val=""/>
      <w:lvlJc w:val="left"/>
      <w:pPr>
        <w:tabs>
          <w:tab w:val="num" w:pos="964"/>
        </w:tabs>
        <w:ind w:left="927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18B01BA"/>
    <w:multiLevelType w:val="hybridMultilevel"/>
    <w:tmpl w:val="B87E722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7581A00"/>
    <w:multiLevelType w:val="hybridMultilevel"/>
    <w:tmpl w:val="2A901D14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1" w15:restartNumberingAfterBreak="0">
    <w:nsid w:val="5B727AE6"/>
    <w:multiLevelType w:val="hybridMultilevel"/>
    <w:tmpl w:val="0BE83B8C"/>
    <w:lvl w:ilvl="0" w:tplc="04160001">
      <w:start w:val="1"/>
      <w:numFmt w:val="bullet"/>
      <w:lvlText w:val=""/>
      <w:lvlJc w:val="left"/>
      <w:pPr>
        <w:tabs>
          <w:tab w:val="num" w:pos="2844"/>
        </w:tabs>
        <w:ind w:left="2844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tabs>
          <w:tab w:val="num" w:pos="3564"/>
        </w:tabs>
        <w:ind w:left="356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4284"/>
        </w:tabs>
        <w:ind w:left="4284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5004"/>
        </w:tabs>
        <w:ind w:left="5004" w:hanging="360"/>
      </w:pPr>
      <w:rPr>
        <w:rFonts w:ascii="Symbol" w:hAnsi="Symbol" w:hint="default"/>
      </w:rPr>
    </w:lvl>
    <w:lvl w:ilvl="4" w:tplc="04160003">
      <w:start w:val="1"/>
      <w:numFmt w:val="bullet"/>
      <w:pStyle w:val="StyleOutlinenumbered"/>
      <w:lvlText w:val=""/>
      <w:lvlJc w:val="left"/>
      <w:pPr>
        <w:tabs>
          <w:tab w:val="num" w:pos="5724"/>
        </w:tabs>
        <w:ind w:left="5724" w:hanging="360"/>
      </w:pPr>
      <w:rPr>
        <w:rFonts w:ascii="Wingdings" w:hAnsi="Wingdings" w:hint="default"/>
      </w:rPr>
    </w:lvl>
    <w:lvl w:ilvl="5" w:tplc="04160005">
      <w:start w:val="1"/>
      <w:numFmt w:val="bullet"/>
      <w:lvlText w:val=""/>
      <w:lvlJc w:val="left"/>
      <w:pPr>
        <w:tabs>
          <w:tab w:val="num" w:pos="6444"/>
        </w:tabs>
        <w:ind w:left="6444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7164"/>
        </w:tabs>
        <w:ind w:left="71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884"/>
        </w:tabs>
        <w:ind w:left="78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8604"/>
        </w:tabs>
        <w:ind w:left="8604" w:hanging="360"/>
      </w:pPr>
      <w:rPr>
        <w:rFonts w:ascii="Wingdings" w:hAnsi="Wingdings" w:hint="default"/>
      </w:rPr>
    </w:lvl>
  </w:abstractNum>
  <w:abstractNum w:abstractNumId="22" w15:restartNumberingAfterBreak="0">
    <w:nsid w:val="607B2B92"/>
    <w:multiLevelType w:val="hybridMultilevel"/>
    <w:tmpl w:val="71788036"/>
    <w:lvl w:ilvl="0" w:tplc="0409000F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609B6521"/>
    <w:multiLevelType w:val="hybridMultilevel"/>
    <w:tmpl w:val="FAEE041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4CB1B48"/>
    <w:multiLevelType w:val="hybridMultilevel"/>
    <w:tmpl w:val="80826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EF6830"/>
    <w:multiLevelType w:val="hybridMultilevel"/>
    <w:tmpl w:val="6AEC570C"/>
    <w:lvl w:ilvl="0" w:tplc="04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6" w15:restartNumberingAfterBreak="0">
    <w:nsid w:val="6FDC224C"/>
    <w:multiLevelType w:val="hybridMultilevel"/>
    <w:tmpl w:val="F7BA39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131860"/>
    <w:multiLevelType w:val="hybridMultilevel"/>
    <w:tmpl w:val="7B74AAAA"/>
    <w:lvl w:ilvl="0" w:tplc="04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7ECC3068"/>
    <w:multiLevelType w:val="hybridMultilevel"/>
    <w:tmpl w:val="5F9C6B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1"/>
  </w:num>
  <w:num w:numId="4">
    <w:abstractNumId w:val="9"/>
  </w:num>
  <w:num w:numId="5">
    <w:abstractNumId w:val="2"/>
  </w:num>
  <w:num w:numId="6">
    <w:abstractNumId w:val="17"/>
  </w:num>
  <w:num w:numId="7">
    <w:abstractNumId w:val="16"/>
  </w:num>
  <w:num w:numId="8">
    <w:abstractNumId w:val="5"/>
  </w:num>
  <w:num w:numId="9">
    <w:abstractNumId w:val="6"/>
  </w:num>
  <w:num w:numId="10">
    <w:abstractNumId w:val="18"/>
  </w:num>
  <w:num w:numId="11">
    <w:abstractNumId w:val="10"/>
  </w:num>
  <w:num w:numId="12">
    <w:abstractNumId w:val="14"/>
  </w:num>
  <w:num w:numId="13">
    <w:abstractNumId w:val="25"/>
  </w:num>
  <w:num w:numId="14">
    <w:abstractNumId w:val="13"/>
  </w:num>
  <w:num w:numId="15">
    <w:abstractNumId w:val="20"/>
  </w:num>
  <w:num w:numId="16">
    <w:abstractNumId w:val="15"/>
  </w:num>
  <w:num w:numId="17">
    <w:abstractNumId w:val="8"/>
  </w:num>
  <w:num w:numId="18">
    <w:abstractNumId w:val="26"/>
  </w:num>
  <w:num w:numId="19">
    <w:abstractNumId w:val="27"/>
  </w:num>
  <w:num w:numId="20">
    <w:abstractNumId w:val="24"/>
  </w:num>
  <w:num w:numId="21">
    <w:abstractNumId w:val="22"/>
  </w:num>
  <w:num w:numId="22">
    <w:abstractNumId w:val="4"/>
  </w:num>
  <w:num w:numId="23">
    <w:abstractNumId w:val="23"/>
  </w:num>
  <w:num w:numId="24">
    <w:abstractNumId w:val="19"/>
  </w:num>
  <w:num w:numId="25">
    <w:abstractNumId w:val="1"/>
  </w:num>
  <w:num w:numId="26">
    <w:abstractNumId w:val="28"/>
  </w:num>
  <w:num w:numId="27">
    <w:abstractNumId w:val="12"/>
  </w:num>
  <w:num w:numId="28">
    <w:abstractNumId w:val="3"/>
  </w:num>
  <w:num w:numId="29">
    <w:abstractNumId w:val="3"/>
  </w:num>
  <w:num w:numId="30">
    <w:abstractNumId w:val="1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oNotTrackFormatting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D79"/>
    <w:rsid w:val="00003EDE"/>
    <w:rsid w:val="00004EA9"/>
    <w:rsid w:val="000052B6"/>
    <w:rsid w:val="00005565"/>
    <w:rsid w:val="00005E51"/>
    <w:rsid w:val="000131D7"/>
    <w:rsid w:val="00014EBE"/>
    <w:rsid w:val="000153B3"/>
    <w:rsid w:val="00015E78"/>
    <w:rsid w:val="0001696E"/>
    <w:rsid w:val="00017741"/>
    <w:rsid w:val="000204CD"/>
    <w:rsid w:val="0002152E"/>
    <w:rsid w:val="000238D8"/>
    <w:rsid w:val="00024214"/>
    <w:rsid w:val="00025638"/>
    <w:rsid w:val="00031D18"/>
    <w:rsid w:val="0003268A"/>
    <w:rsid w:val="00032A46"/>
    <w:rsid w:val="00033D5E"/>
    <w:rsid w:val="0003630E"/>
    <w:rsid w:val="00040FEE"/>
    <w:rsid w:val="00042B7D"/>
    <w:rsid w:val="00044620"/>
    <w:rsid w:val="00047A98"/>
    <w:rsid w:val="00051016"/>
    <w:rsid w:val="0005195A"/>
    <w:rsid w:val="000524A0"/>
    <w:rsid w:val="00052F4B"/>
    <w:rsid w:val="0005465A"/>
    <w:rsid w:val="00056610"/>
    <w:rsid w:val="00063236"/>
    <w:rsid w:val="00063392"/>
    <w:rsid w:val="00064134"/>
    <w:rsid w:val="00071764"/>
    <w:rsid w:val="000722AC"/>
    <w:rsid w:val="0007275E"/>
    <w:rsid w:val="00075C6F"/>
    <w:rsid w:val="00083490"/>
    <w:rsid w:val="00083B56"/>
    <w:rsid w:val="000847F9"/>
    <w:rsid w:val="00084814"/>
    <w:rsid w:val="00085995"/>
    <w:rsid w:val="00085C63"/>
    <w:rsid w:val="00087E00"/>
    <w:rsid w:val="00092012"/>
    <w:rsid w:val="000950FB"/>
    <w:rsid w:val="00095625"/>
    <w:rsid w:val="0009608F"/>
    <w:rsid w:val="000A1727"/>
    <w:rsid w:val="000A59CE"/>
    <w:rsid w:val="000A74D7"/>
    <w:rsid w:val="000A7B6A"/>
    <w:rsid w:val="000B12CF"/>
    <w:rsid w:val="000B29DA"/>
    <w:rsid w:val="000B2D2D"/>
    <w:rsid w:val="000B30FE"/>
    <w:rsid w:val="000B4CD6"/>
    <w:rsid w:val="000B6596"/>
    <w:rsid w:val="000B74F2"/>
    <w:rsid w:val="000C33A5"/>
    <w:rsid w:val="000C5A78"/>
    <w:rsid w:val="000C7DB8"/>
    <w:rsid w:val="000D1C3F"/>
    <w:rsid w:val="000D35F8"/>
    <w:rsid w:val="000E51CE"/>
    <w:rsid w:val="000E6784"/>
    <w:rsid w:val="000E7DF1"/>
    <w:rsid w:val="000E7FF2"/>
    <w:rsid w:val="000F06D5"/>
    <w:rsid w:val="000F0754"/>
    <w:rsid w:val="000F0F77"/>
    <w:rsid w:val="000F1C86"/>
    <w:rsid w:val="000F2819"/>
    <w:rsid w:val="000F4B44"/>
    <w:rsid w:val="000F5F42"/>
    <w:rsid w:val="00104BD5"/>
    <w:rsid w:val="00107594"/>
    <w:rsid w:val="00107F5E"/>
    <w:rsid w:val="00110884"/>
    <w:rsid w:val="00112722"/>
    <w:rsid w:val="00117F87"/>
    <w:rsid w:val="00122D8A"/>
    <w:rsid w:val="00127889"/>
    <w:rsid w:val="00130B2B"/>
    <w:rsid w:val="00131D8B"/>
    <w:rsid w:val="001352FF"/>
    <w:rsid w:val="00136006"/>
    <w:rsid w:val="00144613"/>
    <w:rsid w:val="00146462"/>
    <w:rsid w:val="00152490"/>
    <w:rsid w:val="00157E4F"/>
    <w:rsid w:val="001606FB"/>
    <w:rsid w:val="0016242C"/>
    <w:rsid w:val="00163235"/>
    <w:rsid w:val="00163D1C"/>
    <w:rsid w:val="0016789B"/>
    <w:rsid w:val="00170EA1"/>
    <w:rsid w:val="00172513"/>
    <w:rsid w:val="00175E55"/>
    <w:rsid w:val="00177371"/>
    <w:rsid w:val="00184950"/>
    <w:rsid w:val="0018551F"/>
    <w:rsid w:val="001875B8"/>
    <w:rsid w:val="001878B8"/>
    <w:rsid w:val="00191B75"/>
    <w:rsid w:val="00194067"/>
    <w:rsid w:val="0019530F"/>
    <w:rsid w:val="0019533A"/>
    <w:rsid w:val="00195929"/>
    <w:rsid w:val="00197021"/>
    <w:rsid w:val="001970C6"/>
    <w:rsid w:val="001A1E82"/>
    <w:rsid w:val="001A55F7"/>
    <w:rsid w:val="001B062C"/>
    <w:rsid w:val="001B63D6"/>
    <w:rsid w:val="001B75D6"/>
    <w:rsid w:val="001B7EEB"/>
    <w:rsid w:val="001C18D4"/>
    <w:rsid w:val="001C2300"/>
    <w:rsid w:val="001C2CD2"/>
    <w:rsid w:val="001C3171"/>
    <w:rsid w:val="001C3727"/>
    <w:rsid w:val="001C457C"/>
    <w:rsid w:val="001C6515"/>
    <w:rsid w:val="001C6A6F"/>
    <w:rsid w:val="001D1C0A"/>
    <w:rsid w:val="001D5194"/>
    <w:rsid w:val="001D7D89"/>
    <w:rsid w:val="001E5900"/>
    <w:rsid w:val="001F19A5"/>
    <w:rsid w:val="001F247C"/>
    <w:rsid w:val="001F2A8F"/>
    <w:rsid w:val="001F40D8"/>
    <w:rsid w:val="002008E9"/>
    <w:rsid w:val="0020452D"/>
    <w:rsid w:val="00216B36"/>
    <w:rsid w:val="00223C53"/>
    <w:rsid w:val="00230458"/>
    <w:rsid w:val="00231BA0"/>
    <w:rsid w:val="0023251B"/>
    <w:rsid w:val="00240A8F"/>
    <w:rsid w:val="00241E0A"/>
    <w:rsid w:val="002420DC"/>
    <w:rsid w:val="00245E8E"/>
    <w:rsid w:val="00245EB6"/>
    <w:rsid w:val="002523AE"/>
    <w:rsid w:val="0025268F"/>
    <w:rsid w:val="002545E4"/>
    <w:rsid w:val="00254EC0"/>
    <w:rsid w:val="002624E1"/>
    <w:rsid w:val="00262758"/>
    <w:rsid w:val="00263273"/>
    <w:rsid w:val="00265F2A"/>
    <w:rsid w:val="00266028"/>
    <w:rsid w:val="00271C17"/>
    <w:rsid w:val="00273107"/>
    <w:rsid w:val="00277EF0"/>
    <w:rsid w:val="00281366"/>
    <w:rsid w:val="002829B7"/>
    <w:rsid w:val="00285717"/>
    <w:rsid w:val="00293502"/>
    <w:rsid w:val="002A3FB1"/>
    <w:rsid w:val="002A5014"/>
    <w:rsid w:val="002A6732"/>
    <w:rsid w:val="002A6C14"/>
    <w:rsid w:val="002B1263"/>
    <w:rsid w:val="002B49F0"/>
    <w:rsid w:val="002B7CAB"/>
    <w:rsid w:val="002C3E56"/>
    <w:rsid w:val="002D0487"/>
    <w:rsid w:val="002D0F05"/>
    <w:rsid w:val="002E02E4"/>
    <w:rsid w:val="002E13EE"/>
    <w:rsid w:val="002E49F6"/>
    <w:rsid w:val="002E4E52"/>
    <w:rsid w:val="002E4EA7"/>
    <w:rsid w:val="002E7050"/>
    <w:rsid w:val="002F09B3"/>
    <w:rsid w:val="002F3BFF"/>
    <w:rsid w:val="002F40CD"/>
    <w:rsid w:val="002F7BDF"/>
    <w:rsid w:val="0030046B"/>
    <w:rsid w:val="00302C5D"/>
    <w:rsid w:val="00302E40"/>
    <w:rsid w:val="003066A5"/>
    <w:rsid w:val="00311F88"/>
    <w:rsid w:val="003120B6"/>
    <w:rsid w:val="00312541"/>
    <w:rsid w:val="0031480E"/>
    <w:rsid w:val="00315246"/>
    <w:rsid w:val="00316D90"/>
    <w:rsid w:val="00317C60"/>
    <w:rsid w:val="003205D5"/>
    <w:rsid w:val="003218D3"/>
    <w:rsid w:val="0032586A"/>
    <w:rsid w:val="00327B67"/>
    <w:rsid w:val="00334B17"/>
    <w:rsid w:val="003368AB"/>
    <w:rsid w:val="00337450"/>
    <w:rsid w:val="003404C7"/>
    <w:rsid w:val="00346166"/>
    <w:rsid w:val="00347A0A"/>
    <w:rsid w:val="00350D95"/>
    <w:rsid w:val="00350DF1"/>
    <w:rsid w:val="003531E0"/>
    <w:rsid w:val="0035747F"/>
    <w:rsid w:val="00357CEB"/>
    <w:rsid w:val="00360209"/>
    <w:rsid w:val="003619F9"/>
    <w:rsid w:val="00361EFD"/>
    <w:rsid w:val="0036358A"/>
    <w:rsid w:val="00365A99"/>
    <w:rsid w:val="00365DEB"/>
    <w:rsid w:val="003675C6"/>
    <w:rsid w:val="00367B46"/>
    <w:rsid w:val="00372F7A"/>
    <w:rsid w:val="00373159"/>
    <w:rsid w:val="003746B4"/>
    <w:rsid w:val="0037655C"/>
    <w:rsid w:val="00377843"/>
    <w:rsid w:val="00380ACF"/>
    <w:rsid w:val="00380D15"/>
    <w:rsid w:val="0038156D"/>
    <w:rsid w:val="0038193C"/>
    <w:rsid w:val="003820F7"/>
    <w:rsid w:val="00384B3D"/>
    <w:rsid w:val="00391371"/>
    <w:rsid w:val="00392CF2"/>
    <w:rsid w:val="0039626C"/>
    <w:rsid w:val="00396943"/>
    <w:rsid w:val="003A13F2"/>
    <w:rsid w:val="003A484B"/>
    <w:rsid w:val="003A4F73"/>
    <w:rsid w:val="003B02E7"/>
    <w:rsid w:val="003B07C5"/>
    <w:rsid w:val="003B205C"/>
    <w:rsid w:val="003B240B"/>
    <w:rsid w:val="003B30A8"/>
    <w:rsid w:val="003B3985"/>
    <w:rsid w:val="003B41D0"/>
    <w:rsid w:val="003C29D5"/>
    <w:rsid w:val="003C54CB"/>
    <w:rsid w:val="003C61CA"/>
    <w:rsid w:val="003C6DDC"/>
    <w:rsid w:val="003C7176"/>
    <w:rsid w:val="003C7C94"/>
    <w:rsid w:val="003D0B7B"/>
    <w:rsid w:val="003D2BE4"/>
    <w:rsid w:val="003D42BE"/>
    <w:rsid w:val="003D7D88"/>
    <w:rsid w:val="003E37A2"/>
    <w:rsid w:val="003E413E"/>
    <w:rsid w:val="003E64C0"/>
    <w:rsid w:val="003E75D9"/>
    <w:rsid w:val="003F2688"/>
    <w:rsid w:val="003F27A9"/>
    <w:rsid w:val="003F530F"/>
    <w:rsid w:val="004002AC"/>
    <w:rsid w:val="00401475"/>
    <w:rsid w:val="004032CE"/>
    <w:rsid w:val="004039AF"/>
    <w:rsid w:val="004042B5"/>
    <w:rsid w:val="0040672A"/>
    <w:rsid w:val="00406793"/>
    <w:rsid w:val="00407723"/>
    <w:rsid w:val="00412216"/>
    <w:rsid w:val="0041317E"/>
    <w:rsid w:val="00413310"/>
    <w:rsid w:val="0041489B"/>
    <w:rsid w:val="00415788"/>
    <w:rsid w:val="0042490B"/>
    <w:rsid w:val="0042787C"/>
    <w:rsid w:val="00427F64"/>
    <w:rsid w:val="00432005"/>
    <w:rsid w:val="004332C9"/>
    <w:rsid w:val="00433624"/>
    <w:rsid w:val="004374D8"/>
    <w:rsid w:val="00440692"/>
    <w:rsid w:val="004412EA"/>
    <w:rsid w:val="00441F78"/>
    <w:rsid w:val="00443885"/>
    <w:rsid w:val="00443FE3"/>
    <w:rsid w:val="0044446C"/>
    <w:rsid w:val="00446B69"/>
    <w:rsid w:val="00447D8F"/>
    <w:rsid w:val="004516AB"/>
    <w:rsid w:val="00453FBA"/>
    <w:rsid w:val="00454706"/>
    <w:rsid w:val="00455E92"/>
    <w:rsid w:val="00457DAB"/>
    <w:rsid w:val="004622F8"/>
    <w:rsid w:val="004631D7"/>
    <w:rsid w:val="00463235"/>
    <w:rsid w:val="00463ECE"/>
    <w:rsid w:val="00466F84"/>
    <w:rsid w:val="00473031"/>
    <w:rsid w:val="00473B0D"/>
    <w:rsid w:val="00473B3C"/>
    <w:rsid w:val="00477D0E"/>
    <w:rsid w:val="004811E9"/>
    <w:rsid w:val="00490BEE"/>
    <w:rsid w:val="004925EE"/>
    <w:rsid w:val="00496A50"/>
    <w:rsid w:val="00496FB8"/>
    <w:rsid w:val="004972BF"/>
    <w:rsid w:val="004A066D"/>
    <w:rsid w:val="004A0EDC"/>
    <w:rsid w:val="004A106E"/>
    <w:rsid w:val="004A2485"/>
    <w:rsid w:val="004A4419"/>
    <w:rsid w:val="004A48BE"/>
    <w:rsid w:val="004A55F1"/>
    <w:rsid w:val="004A5B1F"/>
    <w:rsid w:val="004A741B"/>
    <w:rsid w:val="004B0849"/>
    <w:rsid w:val="004B13AC"/>
    <w:rsid w:val="004B160D"/>
    <w:rsid w:val="004B34D2"/>
    <w:rsid w:val="004B4DB9"/>
    <w:rsid w:val="004B5F95"/>
    <w:rsid w:val="004B6DD1"/>
    <w:rsid w:val="004B761D"/>
    <w:rsid w:val="004B784A"/>
    <w:rsid w:val="004B7A87"/>
    <w:rsid w:val="004C07EC"/>
    <w:rsid w:val="004C220E"/>
    <w:rsid w:val="004C22DC"/>
    <w:rsid w:val="004C5AE1"/>
    <w:rsid w:val="004C5EE9"/>
    <w:rsid w:val="004C6696"/>
    <w:rsid w:val="004C7C37"/>
    <w:rsid w:val="004C7F4C"/>
    <w:rsid w:val="004D0368"/>
    <w:rsid w:val="004D148F"/>
    <w:rsid w:val="004D2035"/>
    <w:rsid w:val="004D3137"/>
    <w:rsid w:val="004D7D7D"/>
    <w:rsid w:val="004E02CF"/>
    <w:rsid w:val="004E76B7"/>
    <w:rsid w:val="004E79F5"/>
    <w:rsid w:val="004F0244"/>
    <w:rsid w:val="004F2DFF"/>
    <w:rsid w:val="004F56BC"/>
    <w:rsid w:val="004F7E46"/>
    <w:rsid w:val="0050755E"/>
    <w:rsid w:val="00513B8D"/>
    <w:rsid w:val="00514206"/>
    <w:rsid w:val="005213C0"/>
    <w:rsid w:val="00522A10"/>
    <w:rsid w:val="00524468"/>
    <w:rsid w:val="00524ED2"/>
    <w:rsid w:val="005276B2"/>
    <w:rsid w:val="00530C9E"/>
    <w:rsid w:val="00531CA6"/>
    <w:rsid w:val="0054143B"/>
    <w:rsid w:val="00541EC1"/>
    <w:rsid w:val="00546DD8"/>
    <w:rsid w:val="00547EAF"/>
    <w:rsid w:val="0055689C"/>
    <w:rsid w:val="00557B57"/>
    <w:rsid w:val="00557E31"/>
    <w:rsid w:val="0056053D"/>
    <w:rsid w:val="00561EB8"/>
    <w:rsid w:val="00565CF2"/>
    <w:rsid w:val="00570CD8"/>
    <w:rsid w:val="00572007"/>
    <w:rsid w:val="005743B4"/>
    <w:rsid w:val="00574C92"/>
    <w:rsid w:val="00574E9E"/>
    <w:rsid w:val="00576CC5"/>
    <w:rsid w:val="005776AB"/>
    <w:rsid w:val="00582438"/>
    <w:rsid w:val="00583769"/>
    <w:rsid w:val="00584186"/>
    <w:rsid w:val="00584546"/>
    <w:rsid w:val="005848BC"/>
    <w:rsid w:val="00590205"/>
    <w:rsid w:val="0059207B"/>
    <w:rsid w:val="005945C1"/>
    <w:rsid w:val="00596B49"/>
    <w:rsid w:val="0059728C"/>
    <w:rsid w:val="005972C3"/>
    <w:rsid w:val="005A56F6"/>
    <w:rsid w:val="005B10AA"/>
    <w:rsid w:val="005B1680"/>
    <w:rsid w:val="005B1B43"/>
    <w:rsid w:val="005B3187"/>
    <w:rsid w:val="005C13D3"/>
    <w:rsid w:val="005C3005"/>
    <w:rsid w:val="005D1B6B"/>
    <w:rsid w:val="005D34E4"/>
    <w:rsid w:val="005D5533"/>
    <w:rsid w:val="005D5629"/>
    <w:rsid w:val="005D7F13"/>
    <w:rsid w:val="005E1E99"/>
    <w:rsid w:val="005E2357"/>
    <w:rsid w:val="005E5FD8"/>
    <w:rsid w:val="005F01A8"/>
    <w:rsid w:val="005F06E2"/>
    <w:rsid w:val="005F1021"/>
    <w:rsid w:val="005F4927"/>
    <w:rsid w:val="005F4EC4"/>
    <w:rsid w:val="005F54DE"/>
    <w:rsid w:val="005F7984"/>
    <w:rsid w:val="006036D6"/>
    <w:rsid w:val="00604F09"/>
    <w:rsid w:val="00610C5D"/>
    <w:rsid w:val="0061430E"/>
    <w:rsid w:val="00621261"/>
    <w:rsid w:val="00622955"/>
    <w:rsid w:val="006244FF"/>
    <w:rsid w:val="00626E2F"/>
    <w:rsid w:val="006272E8"/>
    <w:rsid w:val="00627B74"/>
    <w:rsid w:val="00630ECF"/>
    <w:rsid w:val="00631195"/>
    <w:rsid w:val="00631552"/>
    <w:rsid w:val="006327A6"/>
    <w:rsid w:val="00633B9B"/>
    <w:rsid w:val="00634210"/>
    <w:rsid w:val="00634452"/>
    <w:rsid w:val="0063634D"/>
    <w:rsid w:val="00636435"/>
    <w:rsid w:val="0063708C"/>
    <w:rsid w:val="00640BDA"/>
    <w:rsid w:val="00644095"/>
    <w:rsid w:val="00646B7F"/>
    <w:rsid w:val="006477BD"/>
    <w:rsid w:val="006503E8"/>
    <w:rsid w:val="00653DD9"/>
    <w:rsid w:val="00654AB4"/>
    <w:rsid w:val="0065581D"/>
    <w:rsid w:val="00655B45"/>
    <w:rsid w:val="006561E1"/>
    <w:rsid w:val="0065627B"/>
    <w:rsid w:val="006568E1"/>
    <w:rsid w:val="0066294C"/>
    <w:rsid w:val="0066295E"/>
    <w:rsid w:val="006647C1"/>
    <w:rsid w:val="00666918"/>
    <w:rsid w:val="00667190"/>
    <w:rsid w:val="0066760C"/>
    <w:rsid w:val="006707F8"/>
    <w:rsid w:val="006712B8"/>
    <w:rsid w:val="0067379F"/>
    <w:rsid w:val="00680E49"/>
    <w:rsid w:val="00686ABA"/>
    <w:rsid w:val="00686E88"/>
    <w:rsid w:val="00690F25"/>
    <w:rsid w:val="00692B5B"/>
    <w:rsid w:val="00692C2F"/>
    <w:rsid w:val="006961C4"/>
    <w:rsid w:val="00697364"/>
    <w:rsid w:val="006A1FC4"/>
    <w:rsid w:val="006A4017"/>
    <w:rsid w:val="006A5C93"/>
    <w:rsid w:val="006A7CD6"/>
    <w:rsid w:val="006C1D1D"/>
    <w:rsid w:val="006C2A60"/>
    <w:rsid w:val="006C3D86"/>
    <w:rsid w:val="006C5A51"/>
    <w:rsid w:val="006D1D47"/>
    <w:rsid w:val="006D2635"/>
    <w:rsid w:val="006D57A3"/>
    <w:rsid w:val="006D6CF9"/>
    <w:rsid w:val="006D7945"/>
    <w:rsid w:val="006D7A1A"/>
    <w:rsid w:val="006E1367"/>
    <w:rsid w:val="006F1F50"/>
    <w:rsid w:val="006F2E2A"/>
    <w:rsid w:val="006F2F65"/>
    <w:rsid w:val="006F4CCC"/>
    <w:rsid w:val="006F5793"/>
    <w:rsid w:val="006F65B4"/>
    <w:rsid w:val="00705F91"/>
    <w:rsid w:val="00706507"/>
    <w:rsid w:val="00707C51"/>
    <w:rsid w:val="00713748"/>
    <w:rsid w:val="00713E12"/>
    <w:rsid w:val="007160F3"/>
    <w:rsid w:val="007165F6"/>
    <w:rsid w:val="007209FE"/>
    <w:rsid w:val="00721955"/>
    <w:rsid w:val="007219DD"/>
    <w:rsid w:val="00723166"/>
    <w:rsid w:val="00724BE1"/>
    <w:rsid w:val="00725136"/>
    <w:rsid w:val="00726239"/>
    <w:rsid w:val="0073380D"/>
    <w:rsid w:val="00741C6F"/>
    <w:rsid w:val="00750F6E"/>
    <w:rsid w:val="007545FD"/>
    <w:rsid w:val="00756498"/>
    <w:rsid w:val="00756A2F"/>
    <w:rsid w:val="00765038"/>
    <w:rsid w:val="00767DE4"/>
    <w:rsid w:val="0077262E"/>
    <w:rsid w:val="00774C00"/>
    <w:rsid w:val="00775A0D"/>
    <w:rsid w:val="00775E6C"/>
    <w:rsid w:val="00782A74"/>
    <w:rsid w:val="007834B5"/>
    <w:rsid w:val="00784305"/>
    <w:rsid w:val="007850CB"/>
    <w:rsid w:val="00785F55"/>
    <w:rsid w:val="00786B1D"/>
    <w:rsid w:val="00787237"/>
    <w:rsid w:val="00787E50"/>
    <w:rsid w:val="00790382"/>
    <w:rsid w:val="0079341D"/>
    <w:rsid w:val="0079414C"/>
    <w:rsid w:val="007947DC"/>
    <w:rsid w:val="007979EA"/>
    <w:rsid w:val="00797C2D"/>
    <w:rsid w:val="007A0F68"/>
    <w:rsid w:val="007A5DC8"/>
    <w:rsid w:val="007A70D8"/>
    <w:rsid w:val="007A7D30"/>
    <w:rsid w:val="007B29CE"/>
    <w:rsid w:val="007B4BAB"/>
    <w:rsid w:val="007B5856"/>
    <w:rsid w:val="007C3152"/>
    <w:rsid w:val="007C3E84"/>
    <w:rsid w:val="007C420B"/>
    <w:rsid w:val="007C489F"/>
    <w:rsid w:val="007C4AF2"/>
    <w:rsid w:val="007C4FC3"/>
    <w:rsid w:val="007D1298"/>
    <w:rsid w:val="007D24EC"/>
    <w:rsid w:val="007D6C20"/>
    <w:rsid w:val="007E3D16"/>
    <w:rsid w:val="007E4CA4"/>
    <w:rsid w:val="007F0617"/>
    <w:rsid w:val="007F21D0"/>
    <w:rsid w:val="007F2A5A"/>
    <w:rsid w:val="007F5382"/>
    <w:rsid w:val="007F73A5"/>
    <w:rsid w:val="00802D79"/>
    <w:rsid w:val="008043D9"/>
    <w:rsid w:val="008104AB"/>
    <w:rsid w:val="008127A8"/>
    <w:rsid w:val="008138BF"/>
    <w:rsid w:val="008139F3"/>
    <w:rsid w:val="008144CA"/>
    <w:rsid w:val="0081523C"/>
    <w:rsid w:val="00820848"/>
    <w:rsid w:val="00825C9F"/>
    <w:rsid w:val="00827F7A"/>
    <w:rsid w:val="00831074"/>
    <w:rsid w:val="008315C1"/>
    <w:rsid w:val="008317E3"/>
    <w:rsid w:val="00832DFC"/>
    <w:rsid w:val="00835D62"/>
    <w:rsid w:val="00836EC6"/>
    <w:rsid w:val="00841A69"/>
    <w:rsid w:val="008514A9"/>
    <w:rsid w:val="008525D4"/>
    <w:rsid w:val="00853212"/>
    <w:rsid w:val="00855737"/>
    <w:rsid w:val="008558E7"/>
    <w:rsid w:val="0085595A"/>
    <w:rsid w:val="0085706B"/>
    <w:rsid w:val="008575BF"/>
    <w:rsid w:val="008630BE"/>
    <w:rsid w:val="008642E9"/>
    <w:rsid w:val="00864761"/>
    <w:rsid w:val="008662CA"/>
    <w:rsid w:val="008668AD"/>
    <w:rsid w:val="00867AA0"/>
    <w:rsid w:val="00867E94"/>
    <w:rsid w:val="008710F8"/>
    <w:rsid w:val="00874A03"/>
    <w:rsid w:val="00875D43"/>
    <w:rsid w:val="00876AE4"/>
    <w:rsid w:val="0088010B"/>
    <w:rsid w:val="00887CD5"/>
    <w:rsid w:val="008920CE"/>
    <w:rsid w:val="00892F3D"/>
    <w:rsid w:val="00894F0B"/>
    <w:rsid w:val="00897866"/>
    <w:rsid w:val="008A1A4E"/>
    <w:rsid w:val="008A29DF"/>
    <w:rsid w:val="008A2F4C"/>
    <w:rsid w:val="008B310A"/>
    <w:rsid w:val="008B407C"/>
    <w:rsid w:val="008B66C2"/>
    <w:rsid w:val="008C1863"/>
    <w:rsid w:val="008C5513"/>
    <w:rsid w:val="008C61DD"/>
    <w:rsid w:val="008D01D7"/>
    <w:rsid w:val="008D206C"/>
    <w:rsid w:val="008D2206"/>
    <w:rsid w:val="008D2935"/>
    <w:rsid w:val="008D759B"/>
    <w:rsid w:val="008E1368"/>
    <w:rsid w:val="008F1F06"/>
    <w:rsid w:val="008F1F8A"/>
    <w:rsid w:val="008F2DDA"/>
    <w:rsid w:val="008F342F"/>
    <w:rsid w:val="008F6FD5"/>
    <w:rsid w:val="00900AF6"/>
    <w:rsid w:val="00902F18"/>
    <w:rsid w:val="00905844"/>
    <w:rsid w:val="00905C62"/>
    <w:rsid w:val="009070B4"/>
    <w:rsid w:val="009077E5"/>
    <w:rsid w:val="00907D96"/>
    <w:rsid w:val="00912021"/>
    <w:rsid w:val="0091234C"/>
    <w:rsid w:val="00920D03"/>
    <w:rsid w:val="0092540A"/>
    <w:rsid w:val="00925E74"/>
    <w:rsid w:val="0093062B"/>
    <w:rsid w:val="00937D12"/>
    <w:rsid w:val="0094079D"/>
    <w:rsid w:val="00944196"/>
    <w:rsid w:val="00946276"/>
    <w:rsid w:val="009462F0"/>
    <w:rsid w:val="009464D0"/>
    <w:rsid w:val="00946518"/>
    <w:rsid w:val="009528CB"/>
    <w:rsid w:val="0095556B"/>
    <w:rsid w:val="00955775"/>
    <w:rsid w:val="009574A2"/>
    <w:rsid w:val="0096101E"/>
    <w:rsid w:val="00961D44"/>
    <w:rsid w:val="00965FB5"/>
    <w:rsid w:val="00967BDD"/>
    <w:rsid w:val="009718D4"/>
    <w:rsid w:val="00971DFB"/>
    <w:rsid w:val="00972ABD"/>
    <w:rsid w:val="00973A64"/>
    <w:rsid w:val="00983E22"/>
    <w:rsid w:val="00985BAB"/>
    <w:rsid w:val="00990B9B"/>
    <w:rsid w:val="0099138B"/>
    <w:rsid w:val="00994D35"/>
    <w:rsid w:val="009953BB"/>
    <w:rsid w:val="0099566D"/>
    <w:rsid w:val="00995E42"/>
    <w:rsid w:val="0099653B"/>
    <w:rsid w:val="00996B6C"/>
    <w:rsid w:val="00997B8B"/>
    <w:rsid w:val="009A14D1"/>
    <w:rsid w:val="009B0C5D"/>
    <w:rsid w:val="009B10E2"/>
    <w:rsid w:val="009B1FDB"/>
    <w:rsid w:val="009B685A"/>
    <w:rsid w:val="009B70CD"/>
    <w:rsid w:val="009C1EAA"/>
    <w:rsid w:val="009C3B3A"/>
    <w:rsid w:val="009C43A4"/>
    <w:rsid w:val="009D19E2"/>
    <w:rsid w:val="009D474B"/>
    <w:rsid w:val="009D6922"/>
    <w:rsid w:val="009D6C65"/>
    <w:rsid w:val="009E20AE"/>
    <w:rsid w:val="009E4A2B"/>
    <w:rsid w:val="009E55AE"/>
    <w:rsid w:val="009E6996"/>
    <w:rsid w:val="009F44E4"/>
    <w:rsid w:val="009F6795"/>
    <w:rsid w:val="009F7D1B"/>
    <w:rsid w:val="00A01498"/>
    <w:rsid w:val="00A03A95"/>
    <w:rsid w:val="00A04618"/>
    <w:rsid w:val="00A062A3"/>
    <w:rsid w:val="00A11413"/>
    <w:rsid w:val="00A158F6"/>
    <w:rsid w:val="00A22613"/>
    <w:rsid w:val="00A23794"/>
    <w:rsid w:val="00A24577"/>
    <w:rsid w:val="00A2729F"/>
    <w:rsid w:val="00A30FA1"/>
    <w:rsid w:val="00A31AC5"/>
    <w:rsid w:val="00A33913"/>
    <w:rsid w:val="00A339E1"/>
    <w:rsid w:val="00A42BA5"/>
    <w:rsid w:val="00A439CA"/>
    <w:rsid w:val="00A46837"/>
    <w:rsid w:val="00A4692E"/>
    <w:rsid w:val="00A47F0F"/>
    <w:rsid w:val="00A5088C"/>
    <w:rsid w:val="00A5101A"/>
    <w:rsid w:val="00A53967"/>
    <w:rsid w:val="00A61EEF"/>
    <w:rsid w:val="00A63E94"/>
    <w:rsid w:val="00A65F0B"/>
    <w:rsid w:val="00A6699D"/>
    <w:rsid w:val="00A70358"/>
    <w:rsid w:val="00A70795"/>
    <w:rsid w:val="00A72F73"/>
    <w:rsid w:val="00A75639"/>
    <w:rsid w:val="00A75654"/>
    <w:rsid w:val="00A77623"/>
    <w:rsid w:val="00A801E6"/>
    <w:rsid w:val="00A813AB"/>
    <w:rsid w:val="00A84E19"/>
    <w:rsid w:val="00A8564C"/>
    <w:rsid w:val="00A91225"/>
    <w:rsid w:val="00A963D8"/>
    <w:rsid w:val="00A970A5"/>
    <w:rsid w:val="00AA24BC"/>
    <w:rsid w:val="00AA2B40"/>
    <w:rsid w:val="00AA71A7"/>
    <w:rsid w:val="00AB039E"/>
    <w:rsid w:val="00AB1C30"/>
    <w:rsid w:val="00AB20EA"/>
    <w:rsid w:val="00AB38F7"/>
    <w:rsid w:val="00AB493E"/>
    <w:rsid w:val="00AB4A37"/>
    <w:rsid w:val="00AB4BD7"/>
    <w:rsid w:val="00AB5372"/>
    <w:rsid w:val="00AB6D99"/>
    <w:rsid w:val="00AB76DD"/>
    <w:rsid w:val="00AC0508"/>
    <w:rsid w:val="00AC0774"/>
    <w:rsid w:val="00AC1B31"/>
    <w:rsid w:val="00AC2BA1"/>
    <w:rsid w:val="00AC3C24"/>
    <w:rsid w:val="00AC7DEE"/>
    <w:rsid w:val="00AD0501"/>
    <w:rsid w:val="00AD4355"/>
    <w:rsid w:val="00AD5368"/>
    <w:rsid w:val="00AD5555"/>
    <w:rsid w:val="00AE00D7"/>
    <w:rsid w:val="00AE0851"/>
    <w:rsid w:val="00AE2109"/>
    <w:rsid w:val="00AE4833"/>
    <w:rsid w:val="00AE4EAD"/>
    <w:rsid w:val="00AF0C3D"/>
    <w:rsid w:val="00AF2390"/>
    <w:rsid w:val="00AF4FC5"/>
    <w:rsid w:val="00AF5FFB"/>
    <w:rsid w:val="00AF6268"/>
    <w:rsid w:val="00AF744B"/>
    <w:rsid w:val="00B00A42"/>
    <w:rsid w:val="00B02B21"/>
    <w:rsid w:val="00B03CA4"/>
    <w:rsid w:val="00B1318A"/>
    <w:rsid w:val="00B14EE6"/>
    <w:rsid w:val="00B2323C"/>
    <w:rsid w:val="00B24491"/>
    <w:rsid w:val="00B263EF"/>
    <w:rsid w:val="00B27CE2"/>
    <w:rsid w:val="00B32092"/>
    <w:rsid w:val="00B32579"/>
    <w:rsid w:val="00B3514D"/>
    <w:rsid w:val="00B402BD"/>
    <w:rsid w:val="00B4179E"/>
    <w:rsid w:val="00B42638"/>
    <w:rsid w:val="00B44616"/>
    <w:rsid w:val="00B45C04"/>
    <w:rsid w:val="00B5034F"/>
    <w:rsid w:val="00B51696"/>
    <w:rsid w:val="00B55742"/>
    <w:rsid w:val="00B57414"/>
    <w:rsid w:val="00B60221"/>
    <w:rsid w:val="00B64148"/>
    <w:rsid w:val="00B741D5"/>
    <w:rsid w:val="00B7486A"/>
    <w:rsid w:val="00B83B9D"/>
    <w:rsid w:val="00B85C9B"/>
    <w:rsid w:val="00B86A67"/>
    <w:rsid w:val="00B9446F"/>
    <w:rsid w:val="00B96A1A"/>
    <w:rsid w:val="00BA077C"/>
    <w:rsid w:val="00BA14D0"/>
    <w:rsid w:val="00BA21DF"/>
    <w:rsid w:val="00BA55FB"/>
    <w:rsid w:val="00BA63E6"/>
    <w:rsid w:val="00BB0152"/>
    <w:rsid w:val="00BB18F7"/>
    <w:rsid w:val="00BB1F66"/>
    <w:rsid w:val="00BB2C30"/>
    <w:rsid w:val="00BB30C9"/>
    <w:rsid w:val="00BB333A"/>
    <w:rsid w:val="00BB37E6"/>
    <w:rsid w:val="00BB4757"/>
    <w:rsid w:val="00BC18E1"/>
    <w:rsid w:val="00BC3FFF"/>
    <w:rsid w:val="00BC4D2A"/>
    <w:rsid w:val="00BC5C4E"/>
    <w:rsid w:val="00BD25FB"/>
    <w:rsid w:val="00BD44A8"/>
    <w:rsid w:val="00BD6D09"/>
    <w:rsid w:val="00BD6DCD"/>
    <w:rsid w:val="00BD7265"/>
    <w:rsid w:val="00BE51EC"/>
    <w:rsid w:val="00BE6025"/>
    <w:rsid w:val="00BE6F51"/>
    <w:rsid w:val="00BF05A8"/>
    <w:rsid w:val="00BF33B0"/>
    <w:rsid w:val="00BF3793"/>
    <w:rsid w:val="00BF650E"/>
    <w:rsid w:val="00BF78C9"/>
    <w:rsid w:val="00C03B03"/>
    <w:rsid w:val="00C04D2A"/>
    <w:rsid w:val="00C0625D"/>
    <w:rsid w:val="00C10368"/>
    <w:rsid w:val="00C11C70"/>
    <w:rsid w:val="00C11C86"/>
    <w:rsid w:val="00C142F7"/>
    <w:rsid w:val="00C16BAB"/>
    <w:rsid w:val="00C22524"/>
    <w:rsid w:val="00C2291B"/>
    <w:rsid w:val="00C249E5"/>
    <w:rsid w:val="00C3244C"/>
    <w:rsid w:val="00C3384A"/>
    <w:rsid w:val="00C34D94"/>
    <w:rsid w:val="00C351FE"/>
    <w:rsid w:val="00C35867"/>
    <w:rsid w:val="00C409CA"/>
    <w:rsid w:val="00C52B54"/>
    <w:rsid w:val="00C61768"/>
    <w:rsid w:val="00C62AD7"/>
    <w:rsid w:val="00C63B8B"/>
    <w:rsid w:val="00C64190"/>
    <w:rsid w:val="00C64779"/>
    <w:rsid w:val="00C679B7"/>
    <w:rsid w:val="00C72249"/>
    <w:rsid w:val="00C725A6"/>
    <w:rsid w:val="00C73F10"/>
    <w:rsid w:val="00C753A4"/>
    <w:rsid w:val="00C75459"/>
    <w:rsid w:val="00C75C71"/>
    <w:rsid w:val="00C765AD"/>
    <w:rsid w:val="00C80A0A"/>
    <w:rsid w:val="00C80D51"/>
    <w:rsid w:val="00C872E9"/>
    <w:rsid w:val="00C87494"/>
    <w:rsid w:val="00C87EC4"/>
    <w:rsid w:val="00C90632"/>
    <w:rsid w:val="00C94787"/>
    <w:rsid w:val="00C96FD7"/>
    <w:rsid w:val="00CA2B3F"/>
    <w:rsid w:val="00CA2CAE"/>
    <w:rsid w:val="00CA2E38"/>
    <w:rsid w:val="00CA2FB1"/>
    <w:rsid w:val="00CB051E"/>
    <w:rsid w:val="00CB239D"/>
    <w:rsid w:val="00CB2D4C"/>
    <w:rsid w:val="00CB37C3"/>
    <w:rsid w:val="00CB52EC"/>
    <w:rsid w:val="00CB61FF"/>
    <w:rsid w:val="00CB7DD7"/>
    <w:rsid w:val="00CC04B8"/>
    <w:rsid w:val="00CC07A8"/>
    <w:rsid w:val="00CC576C"/>
    <w:rsid w:val="00CC7AE5"/>
    <w:rsid w:val="00CD267A"/>
    <w:rsid w:val="00CD41F4"/>
    <w:rsid w:val="00CD513C"/>
    <w:rsid w:val="00CD5D99"/>
    <w:rsid w:val="00CE18D5"/>
    <w:rsid w:val="00CE1E6E"/>
    <w:rsid w:val="00CE3A00"/>
    <w:rsid w:val="00CF0CF3"/>
    <w:rsid w:val="00CF10AE"/>
    <w:rsid w:val="00CF136F"/>
    <w:rsid w:val="00CF2AC4"/>
    <w:rsid w:val="00CF6295"/>
    <w:rsid w:val="00D06A49"/>
    <w:rsid w:val="00D10898"/>
    <w:rsid w:val="00D11B33"/>
    <w:rsid w:val="00D15CC8"/>
    <w:rsid w:val="00D16CF4"/>
    <w:rsid w:val="00D16DCE"/>
    <w:rsid w:val="00D20514"/>
    <w:rsid w:val="00D21295"/>
    <w:rsid w:val="00D22245"/>
    <w:rsid w:val="00D23C50"/>
    <w:rsid w:val="00D24831"/>
    <w:rsid w:val="00D25431"/>
    <w:rsid w:val="00D27F4E"/>
    <w:rsid w:val="00D306C4"/>
    <w:rsid w:val="00D30C68"/>
    <w:rsid w:val="00D31617"/>
    <w:rsid w:val="00D322D7"/>
    <w:rsid w:val="00D32A92"/>
    <w:rsid w:val="00D338CF"/>
    <w:rsid w:val="00D359FA"/>
    <w:rsid w:val="00D400C6"/>
    <w:rsid w:val="00D40D31"/>
    <w:rsid w:val="00D4306D"/>
    <w:rsid w:val="00D44028"/>
    <w:rsid w:val="00D51BD2"/>
    <w:rsid w:val="00D53BEC"/>
    <w:rsid w:val="00D542CF"/>
    <w:rsid w:val="00D55951"/>
    <w:rsid w:val="00D564EC"/>
    <w:rsid w:val="00D57C07"/>
    <w:rsid w:val="00D6086E"/>
    <w:rsid w:val="00D62524"/>
    <w:rsid w:val="00D65F04"/>
    <w:rsid w:val="00D70EF2"/>
    <w:rsid w:val="00D71A22"/>
    <w:rsid w:val="00D7481B"/>
    <w:rsid w:val="00D751D1"/>
    <w:rsid w:val="00D802DE"/>
    <w:rsid w:val="00D823CF"/>
    <w:rsid w:val="00D845A3"/>
    <w:rsid w:val="00D87971"/>
    <w:rsid w:val="00D908E2"/>
    <w:rsid w:val="00D91C43"/>
    <w:rsid w:val="00D9378E"/>
    <w:rsid w:val="00D960B2"/>
    <w:rsid w:val="00D96CC1"/>
    <w:rsid w:val="00DA11C6"/>
    <w:rsid w:val="00DA2AE2"/>
    <w:rsid w:val="00DA2B14"/>
    <w:rsid w:val="00DA7069"/>
    <w:rsid w:val="00DB2B91"/>
    <w:rsid w:val="00DB33AD"/>
    <w:rsid w:val="00DB3D06"/>
    <w:rsid w:val="00DB6EC9"/>
    <w:rsid w:val="00DC07D8"/>
    <w:rsid w:val="00DC38AA"/>
    <w:rsid w:val="00DC3F50"/>
    <w:rsid w:val="00DC55C5"/>
    <w:rsid w:val="00DC5DF8"/>
    <w:rsid w:val="00DC63E9"/>
    <w:rsid w:val="00DC6733"/>
    <w:rsid w:val="00DC75B6"/>
    <w:rsid w:val="00DD3AFD"/>
    <w:rsid w:val="00DD5343"/>
    <w:rsid w:val="00DE4232"/>
    <w:rsid w:val="00DE4762"/>
    <w:rsid w:val="00DE69B1"/>
    <w:rsid w:val="00DF1A5C"/>
    <w:rsid w:val="00DF26A5"/>
    <w:rsid w:val="00DF4335"/>
    <w:rsid w:val="00DF54AE"/>
    <w:rsid w:val="00DF61BB"/>
    <w:rsid w:val="00DF6280"/>
    <w:rsid w:val="00DF7C54"/>
    <w:rsid w:val="00E0120A"/>
    <w:rsid w:val="00E05A4F"/>
    <w:rsid w:val="00E05CF4"/>
    <w:rsid w:val="00E122BE"/>
    <w:rsid w:val="00E12A33"/>
    <w:rsid w:val="00E13B19"/>
    <w:rsid w:val="00E156A2"/>
    <w:rsid w:val="00E16849"/>
    <w:rsid w:val="00E201B9"/>
    <w:rsid w:val="00E2303E"/>
    <w:rsid w:val="00E307E9"/>
    <w:rsid w:val="00E32841"/>
    <w:rsid w:val="00E33FB8"/>
    <w:rsid w:val="00E34DF0"/>
    <w:rsid w:val="00E358C2"/>
    <w:rsid w:val="00E435DE"/>
    <w:rsid w:val="00E4610F"/>
    <w:rsid w:val="00E5382A"/>
    <w:rsid w:val="00E559DE"/>
    <w:rsid w:val="00E57716"/>
    <w:rsid w:val="00E60C6C"/>
    <w:rsid w:val="00E60DD9"/>
    <w:rsid w:val="00E6247D"/>
    <w:rsid w:val="00E62DE8"/>
    <w:rsid w:val="00E6387F"/>
    <w:rsid w:val="00E645FC"/>
    <w:rsid w:val="00E64C39"/>
    <w:rsid w:val="00E65369"/>
    <w:rsid w:val="00E66749"/>
    <w:rsid w:val="00E66CCF"/>
    <w:rsid w:val="00E67918"/>
    <w:rsid w:val="00E71F61"/>
    <w:rsid w:val="00E73BA1"/>
    <w:rsid w:val="00E75835"/>
    <w:rsid w:val="00E81914"/>
    <w:rsid w:val="00E83B49"/>
    <w:rsid w:val="00E84009"/>
    <w:rsid w:val="00E84B18"/>
    <w:rsid w:val="00E8606C"/>
    <w:rsid w:val="00E87537"/>
    <w:rsid w:val="00E90481"/>
    <w:rsid w:val="00E916A9"/>
    <w:rsid w:val="00E93320"/>
    <w:rsid w:val="00E948D9"/>
    <w:rsid w:val="00E96E3D"/>
    <w:rsid w:val="00EA7C63"/>
    <w:rsid w:val="00EB1F86"/>
    <w:rsid w:val="00EB2370"/>
    <w:rsid w:val="00EB363F"/>
    <w:rsid w:val="00EB376D"/>
    <w:rsid w:val="00EB53BC"/>
    <w:rsid w:val="00EB5AA1"/>
    <w:rsid w:val="00EC1629"/>
    <w:rsid w:val="00EC3F8E"/>
    <w:rsid w:val="00EC6C48"/>
    <w:rsid w:val="00ED15C2"/>
    <w:rsid w:val="00ED37E5"/>
    <w:rsid w:val="00ED551F"/>
    <w:rsid w:val="00ED665B"/>
    <w:rsid w:val="00ED6F3B"/>
    <w:rsid w:val="00EE212B"/>
    <w:rsid w:val="00EE4085"/>
    <w:rsid w:val="00EE5887"/>
    <w:rsid w:val="00EE5BD4"/>
    <w:rsid w:val="00EE5DD1"/>
    <w:rsid w:val="00EE71B4"/>
    <w:rsid w:val="00EE7932"/>
    <w:rsid w:val="00EE7EEA"/>
    <w:rsid w:val="00EF1C26"/>
    <w:rsid w:val="00EF3B48"/>
    <w:rsid w:val="00EF7143"/>
    <w:rsid w:val="00F04295"/>
    <w:rsid w:val="00F044A7"/>
    <w:rsid w:val="00F062E9"/>
    <w:rsid w:val="00F07554"/>
    <w:rsid w:val="00F07A1E"/>
    <w:rsid w:val="00F07B81"/>
    <w:rsid w:val="00F118BA"/>
    <w:rsid w:val="00F12B88"/>
    <w:rsid w:val="00F1306F"/>
    <w:rsid w:val="00F13DED"/>
    <w:rsid w:val="00F13FB2"/>
    <w:rsid w:val="00F145FF"/>
    <w:rsid w:val="00F15644"/>
    <w:rsid w:val="00F15715"/>
    <w:rsid w:val="00F15725"/>
    <w:rsid w:val="00F15E42"/>
    <w:rsid w:val="00F16056"/>
    <w:rsid w:val="00F22C28"/>
    <w:rsid w:val="00F22F22"/>
    <w:rsid w:val="00F23611"/>
    <w:rsid w:val="00F25165"/>
    <w:rsid w:val="00F251C6"/>
    <w:rsid w:val="00F2559E"/>
    <w:rsid w:val="00F262B0"/>
    <w:rsid w:val="00F303C8"/>
    <w:rsid w:val="00F31C02"/>
    <w:rsid w:val="00F32C33"/>
    <w:rsid w:val="00F33A2B"/>
    <w:rsid w:val="00F35F08"/>
    <w:rsid w:val="00F36CAF"/>
    <w:rsid w:val="00F37147"/>
    <w:rsid w:val="00F407A7"/>
    <w:rsid w:val="00F40AD1"/>
    <w:rsid w:val="00F4155A"/>
    <w:rsid w:val="00F451E3"/>
    <w:rsid w:val="00F454C8"/>
    <w:rsid w:val="00F4659E"/>
    <w:rsid w:val="00F465AD"/>
    <w:rsid w:val="00F47508"/>
    <w:rsid w:val="00F50C9A"/>
    <w:rsid w:val="00F5137B"/>
    <w:rsid w:val="00F514E0"/>
    <w:rsid w:val="00F52574"/>
    <w:rsid w:val="00F546D9"/>
    <w:rsid w:val="00F6236D"/>
    <w:rsid w:val="00F64384"/>
    <w:rsid w:val="00F64643"/>
    <w:rsid w:val="00F6568A"/>
    <w:rsid w:val="00F71D7F"/>
    <w:rsid w:val="00F759B0"/>
    <w:rsid w:val="00F804F9"/>
    <w:rsid w:val="00F81ED7"/>
    <w:rsid w:val="00F830F6"/>
    <w:rsid w:val="00F83AA3"/>
    <w:rsid w:val="00F83FE1"/>
    <w:rsid w:val="00F84771"/>
    <w:rsid w:val="00F86967"/>
    <w:rsid w:val="00F94FDB"/>
    <w:rsid w:val="00F96599"/>
    <w:rsid w:val="00F97F52"/>
    <w:rsid w:val="00FA0FDD"/>
    <w:rsid w:val="00FA66B0"/>
    <w:rsid w:val="00FA6B2D"/>
    <w:rsid w:val="00FB4150"/>
    <w:rsid w:val="00FB4C2C"/>
    <w:rsid w:val="00FB6C03"/>
    <w:rsid w:val="00FC13A9"/>
    <w:rsid w:val="00FC1AF1"/>
    <w:rsid w:val="00FC1E65"/>
    <w:rsid w:val="00FD1310"/>
    <w:rsid w:val="00FD2D00"/>
    <w:rsid w:val="00FD3122"/>
    <w:rsid w:val="00FD3B18"/>
    <w:rsid w:val="00FD3D4B"/>
    <w:rsid w:val="00FE0440"/>
    <w:rsid w:val="00FE3717"/>
    <w:rsid w:val="00FE714C"/>
    <w:rsid w:val="00FF0ECD"/>
    <w:rsid w:val="00FF1D07"/>
    <w:rsid w:val="00FF462D"/>
    <w:rsid w:val="00FF5850"/>
    <w:rsid w:val="00FF6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2DE5788"/>
  <w15:docId w15:val="{09E9B2C4-40AB-40EB-ABF9-CF6FD65CD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36EC6"/>
    <w:pPr>
      <w:ind w:firstLine="397"/>
      <w:jc w:val="both"/>
    </w:pPr>
    <w:rPr>
      <w:rFonts w:ascii="Calibri" w:hAnsi="Calibri"/>
      <w:sz w:val="22"/>
      <w:szCs w:val="24"/>
      <w:lang w:eastAsia="zh-CN"/>
    </w:rPr>
  </w:style>
  <w:style w:type="paragraph" w:styleId="Ttulo1">
    <w:name w:val="heading 1"/>
    <w:aliases w:val="(Alt+1),h1,sh1,H1,1,Header 1,SubTítulo 1,Portadilla,L1,TNR Heading 1,RFP,Titre 11,t1.T1.Titre 1,t1.T1,Level a,OdsKap1,DO NOT USE_h1,Level 1 Topic Heading,1 ghost,g,ghost,Attribute Heading 1,Heading A,Heading A1,H11,H12,H13,H14,H15,Head 1,t1,II"/>
    <w:basedOn w:val="Normal"/>
    <w:next w:val="Normal"/>
    <w:link w:val="Ttulo1Char"/>
    <w:qFormat/>
    <w:rsid w:val="00040FEE"/>
    <w:pPr>
      <w:keepNext/>
      <w:pageBreakBefore/>
      <w:numPr>
        <w:numId w:val="1"/>
      </w:numPr>
      <w:spacing w:after="240"/>
      <w:outlineLvl w:val="0"/>
    </w:pPr>
    <w:rPr>
      <w:b/>
      <w:bCs/>
      <w:kern w:val="32"/>
      <w:sz w:val="36"/>
      <w:szCs w:val="32"/>
    </w:rPr>
  </w:style>
  <w:style w:type="paragraph" w:styleId="Ttulo2">
    <w:name w:val="heading 2"/>
    <w:aliases w:val="(Alt+2),h2,sh2,A,Chapter Title,H2,H21,H22,2,Header 2,Portadilla 2,2 headline,h,headline,(Alt+2)1,(Alt+2)2,Subhead A,H23,H211,H221,L2,Level 2,Level Heading 2,l2,Level 2 Head,H24,H212,H222,H231,H2111,H2211,Attribute Heading 2,hello,chn,H2 Char"/>
    <w:basedOn w:val="Ttulo1"/>
    <w:next w:val="Normal"/>
    <w:link w:val="Ttulo2Char"/>
    <w:qFormat/>
    <w:rsid w:val="00040FEE"/>
    <w:pPr>
      <w:pageBreakBefore w:val="0"/>
      <w:numPr>
        <w:ilvl w:val="1"/>
      </w:numPr>
      <w:tabs>
        <w:tab w:val="left" w:pos="737"/>
      </w:tabs>
      <w:outlineLvl w:val="1"/>
    </w:pPr>
    <w:rPr>
      <w:b w:val="0"/>
      <w:bCs w:val="0"/>
      <w:iCs/>
      <w:color w:val="000080"/>
      <w:sz w:val="32"/>
      <w:szCs w:val="28"/>
    </w:rPr>
  </w:style>
  <w:style w:type="paragraph" w:styleId="Ttulo3">
    <w:name w:val="heading 3"/>
    <w:aliases w:val="H3,h3,(Alt+3),L3,H31,H32,3,Portadilla 3,3 bullet,b,bullet,SECOND,Second,Bullet,BLANK2,second,3bullet,dot,Heading 3a,H33,H311,Subhead B,Heading C,(Alt+3)1,(Alt+3)2,(Alt+3)3,(Alt+3)4,(Alt+3)5,(Alt+3)6,(Alt+3)11,(Alt+3)21,(Alt+3)31,(Alt+3)41"/>
    <w:basedOn w:val="Normal"/>
    <w:next w:val="Normal"/>
    <w:link w:val="Ttulo3Char"/>
    <w:qFormat/>
    <w:rsid w:val="00040FEE"/>
    <w:pPr>
      <w:numPr>
        <w:ilvl w:val="2"/>
        <w:numId w:val="1"/>
      </w:numPr>
      <w:tabs>
        <w:tab w:val="left" w:pos="794"/>
      </w:tabs>
      <w:spacing w:before="240" w:after="240"/>
      <w:outlineLvl w:val="2"/>
    </w:pPr>
    <w:rPr>
      <w:bCs/>
      <w:color w:val="3366FF"/>
      <w:sz w:val="28"/>
      <w:szCs w:val="28"/>
    </w:rPr>
  </w:style>
  <w:style w:type="paragraph" w:styleId="Ttulo4">
    <w:name w:val="heading 4"/>
    <w:aliases w:val="h4,4,Título INDICE,Subsection2,a) b) c),H4,Level 2 - a,PA Micro Section,Attribute indented,Heading4,4m,Unterunterabschnitt,PIM 4,a.,h4 sub sub heading,(Alt+4),H41,(Alt+4)1,H42,(Alt+4)2,H43,(Alt+4)3,H44,(Alt+4)4,H45,(Alt+4)5,H411,(Alt+4)11,H421"/>
    <w:basedOn w:val="Normal"/>
    <w:next w:val="Normal"/>
    <w:link w:val="Ttulo4Char"/>
    <w:qFormat/>
    <w:rsid w:val="000950FB"/>
    <w:pPr>
      <w:keepNext/>
      <w:numPr>
        <w:ilvl w:val="3"/>
        <w:numId w:val="1"/>
      </w:numPr>
      <w:spacing w:before="240" w:after="120"/>
      <w:outlineLvl w:val="3"/>
    </w:pPr>
    <w:rPr>
      <w:bCs/>
      <w:color w:val="008080"/>
      <w:sz w:val="26"/>
      <w:szCs w:val="26"/>
    </w:rPr>
  </w:style>
  <w:style w:type="paragraph" w:styleId="Ttulo5">
    <w:name w:val="heading 5"/>
    <w:aliases w:val="h5,H51,H52,H53,H54,H55,H56,H57,H58,H59,H510,H511,H512,H513,H514,H515,H516,H517,H518,H519,H520,H521,H522,H523,H524,H525,H526,H527,H528,H529,H530,H531,H532,H533,H534,H535,H536,H537,H538,H539,H540,H541,H542,H543,H544,H545,H546,H547,H548,H549,H5,5"/>
    <w:basedOn w:val="Normal"/>
    <w:next w:val="Normal"/>
    <w:link w:val="Ttulo5Char"/>
    <w:qFormat/>
    <w:rsid w:val="00836EC6"/>
    <w:pPr>
      <w:numPr>
        <w:ilvl w:val="4"/>
        <w:numId w:val="1"/>
      </w:numPr>
      <w:spacing w:before="240" w:after="60"/>
      <w:outlineLvl w:val="4"/>
    </w:pPr>
    <w:rPr>
      <w:bCs/>
      <w:iCs/>
      <w:sz w:val="24"/>
    </w:rPr>
  </w:style>
  <w:style w:type="paragraph" w:styleId="Ttulo6">
    <w:name w:val="heading 6"/>
    <w:aliases w:val="Bullet list,h6,Paragraph 1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F94FDB"/>
    <w:pPr>
      <w:keepNext/>
      <w:tabs>
        <w:tab w:val="num" w:pos="1152"/>
      </w:tabs>
      <w:ind w:left="1152" w:hanging="1152"/>
      <w:jc w:val="center"/>
      <w:outlineLvl w:val="5"/>
    </w:pPr>
    <w:rPr>
      <w:rFonts w:ascii="Arial" w:eastAsia="Times New Roman" w:hAnsi="Arial"/>
      <w:b/>
      <w:bCs/>
      <w:i/>
      <w:iCs/>
      <w:sz w:val="16"/>
    </w:rPr>
  </w:style>
  <w:style w:type="paragraph" w:styleId="Ttulo7">
    <w:name w:val="heading 7"/>
    <w:aliases w:val="letter list,h7,Legal Level 1.1.,cnc,Caption number (column-wide),Titolo7,L7,st,SDL title,lettered list,Appendix Level 1,Appendix Level 11,Appendix Level 12,L1 Heading 7,7,ExhibitTitle,Objective,heading7,req3,PIM 7,marcador"/>
    <w:basedOn w:val="Normal"/>
    <w:next w:val="Normal"/>
    <w:link w:val="Ttulo7Char"/>
    <w:qFormat/>
    <w:rsid w:val="00F94FDB"/>
    <w:pPr>
      <w:keepNext/>
      <w:tabs>
        <w:tab w:val="num" w:pos="1296"/>
      </w:tabs>
      <w:ind w:left="1296" w:hanging="1296"/>
      <w:outlineLvl w:val="6"/>
    </w:pPr>
    <w:rPr>
      <w:rFonts w:ascii="Arial" w:eastAsia="Times New Roman" w:hAnsi="Arial"/>
      <w:b/>
      <w:bCs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F94FDB"/>
    <w:pPr>
      <w:keepNext/>
      <w:tabs>
        <w:tab w:val="num" w:pos="1440"/>
      </w:tabs>
      <w:ind w:left="1440" w:hanging="1440"/>
      <w:jc w:val="center"/>
      <w:outlineLvl w:val="7"/>
    </w:pPr>
    <w:rPr>
      <w:rFonts w:ascii="Arial" w:eastAsia="Times New Roman" w:hAnsi="Arial"/>
      <w:b/>
      <w:bCs/>
      <w:sz w:val="32"/>
      <w:szCs w:val="2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F94FDB"/>
    <w:pPr>
      <w:keepNext/>
      <w:tabs>
        <w:tab w:val="num" w:pos="1584"/>
      </w:tabs>
      <w:ind w:left="1584" w:hanging="1584"/>
      <w:jc w:val="center"/>
      <w:outlineLvl w:val="8"/>
    </w:pPr>
    <w:rPr>
      <w:rFonts w:ascii="Arial" w:eastAsia="Times New Roman" w:hAnsi="Arial"/>
      <w:b/>
      <w:bCs/>
      <w:snapToGrid w:val="0"/>
      <w:color w:val="FFFF0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(Alt+1) Char,h1 Char,sh1 Char,H1 Char,1 Char,Header 1 Char,SubTítulo 1 Char,Portadilla Char,L1 Char,TNR Heading 1 Char,RFP Char,Titre 11 Char,t1.T1.Titre 1 Char,t1.T1 Char,Level a Char,OdsKap1 Char,DO NOT USE_h1 Char,1 ghost Char,g Char"/>
    <w:link w:val="Ttulo1"/>
    <w:rsid w:val="00040FEE"/>
    <w:rPr>
      <w:rFonts w:ascii="Calibri" w:hAnsi="Calibri"/>
      <w:b/>
      <w:bCs/>
      <w:kern w:val="32"/>
      <w:sz w:val="36"/>
      <w:szCs w:val="32"/>
      <w:lang w:eastAsia="zh-CN"/>
    </w:rPr>
  </w:style>
  <w:style w:type="character" w:customStyle="1" w:styleId="Ttulo2Char">
    <w:name w:val="Título 2 Char"/>
    <w:aliases w:val="(Alt+2) Char,h2 Char,sh2 Char,A Char,Chapter Title Char,H2 Char1,H21 Char,H22 Char,2 Char,Header 2 Char,Portadilla 2 Char,2 headline Char,h Char,headline Char,(Alt+2)1 Char,(Alt+2)2 Char,Subhead A Char,H23 Char,H211 Char,H221 Char,L2 Char"/>
    <w:link w:val="Ttulo2"/>
    <w:rsid w:val="00040FEE"/>
    <w:rPr>
      <w:rFonts w:ascii="Calibri" w:hAnsi="Calibri"/>
      <w:iCs/>
      <w:color w:val="000080"/>
      <w:kern w:val="32"/>
      <w:sz w:val="32"/>
      <w:szCs w:val="28"/>
      <w:lang w:eastAsia="zh-CN"/>
    </w:rPr>
  </w:style>
  <w:style w:type="character" w:customStyle="1" w:styleId="Ttulo3Char">
    <w:name w:val="Título 3 Char"/>
    <w:aliases w:val="H3 Char,h3 Char,(Alt+3) Char,L3 Char,H31 Char,H32 Char,3 Char,Portadilla 3 Char,3 bullet Char,b Char,bullet Char,SECOND Char,Second Char,Bullet Char,BLANK2 Char,second Char,3bullet Char,dot Char,Heading 3a Char,H33 Char,H311 Char"/>
    <w:link w:val="Ttulo3"/>
    <w:rsid w:val="00040FEE"/>
    <w:rPr>
      <w:rFonts w:ascii="Calibri" w:hAnsi="Calibri"/>
      <w:bCs/>
      <w:color w:val="3366FF"/>
      <w:sz w:val="28"/>
      <w:szCs w:val="28"/>
      <w:lang w:eastAsia="zh-CN"/>
    </w:rPr>
  </w:style>
  <w:style w:type="character" w:customStyle="1" w:styleId="Ttulo4Char">
    <w:name w:val="Título 4 Char"/>
    <w:aliases w:val="h4 Char,4 Char,Título INDICE Char,Subsection2 Char,a) b) c) Char,H4 Char,Level 2 - a Char,PA Micro Section Char,Attribute indented Char,Heading4 Char,4m Char,Unterunterabschnitt Char,PIM 4 Char,a. Char,h4 sub sub heading Char,(Alt+4) Char"/>
    <w:link w:val="Ttulo4"/>
    <w:rsid w:val="000950FB"/>
    <w:rPr>
      <w:rFonts w:ascii="Calibri" w:hAnsi="Calibri"/>
      <w:bCs/>
      <w:color w:val="008080"/>
      <w:sz w:val="26"/>
      <w:szCs w:val="26"/>
      <w:lang w:eastAsia="zh-CN"/>
    </w:rPr>
  </w:style>
  <w:style w:type="character" w:customStyle="1" w:styleId="Ttulo5Char">
    <w:name w:val="Título 5 Char"/>
    <w:aliases w:val="h5 Char,H51 Char,H52 Char,H53 Char,H54 Char,H55 Char,H56 Char,H57 Char,H58 Char,H59 Char,H510 Char,H511 Char,H512 Char,H513 Char,H514 Char,H515 Char,H516 Char,H517 Char,H518 Char,H519 Char,H520 Char,H521 Char,H522 Char,H523 Char,H524 Char"/>
    <w:link w:val="Ttulo5"/>
    <w:rsid w:val="00836EC6"/>
    <w:rPr>
      <w:rFonts w:ascii="Calibri" w:hAnsi="Calibri"/>
      <w:bCs/>
      <w:iCs/>
      <w:sz w:val="24"/>
      <w:szCs w:val="24"/>
      <w:lang w:eastAsia="zh-CN"/>
    </w:rPr>
  </w:style>
  <w:style w:type="character" w:customStyle="1" w:styleId="Ttulo6Char">
    <w:name w:val="Título 6 Char"/>
    <w:aliases w:val="Bullet list Char,h6 Char,Paragraph 1 Char,Third Subheading Char,6 Char,61 Char,heading 61 Char,62 Char,heading 62 Char,Legal Level 1. Char,H6 Char,heading 6 Char,sub-dash Char,sd Char,Appendix Char,T1 Char,E6 Char,L1 Heading 6 Char"/>
    <w:link w:val="Ttulo6"/>
    <w:rsid w:val="00F94FDB"/>
    <w:rPr>
      <w:rFonts w:ascii="Arial" w:eastAsia="Times New Roman" w:hAnsi="Arial" w:cs="Arial"/>
      <w:b/>
      <w:bCs/>
      <w:i/>
      <w:iCs/>
      <w:sz w:val="16"/>
      <w:szCs w:val="24"/>
    </w:rPr>
  </w:style>
  <w:style w:type="character" w:customStyle="1" w:styleId="Ttulo7Char">
    <w:name w:val="Título 7 Char"/>
    <w:aliases w:val="letter list Char,h7 Char,Legal Level 1.1. Char,cnc Char,Caption number (column-wide) Char,Titolo7 Char,L7 Char,st Char,SDL title Char,lettered list Char,Appendix Level 1 Char,Appendix Level 11 Char,Appendix Level 12 Char,L1 Heading 7 Char"/>
    <w:link w:val="Ttulo7"/>
    <w:rsid w:val="00F94FDB"/>
    <w:rPr>
      <w:rFonts w:ascii="Arial" w:eastAsia="Times New Roman" w:hAnsi="Arial"/>
      <w:b/>
      <w:bCs/>
      <w:sz w:val="22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F94FDB"/>
    <w:rPr>
      <w:rFonts w:ascii="Arial" w:eastAsia="Times New Roman" w:hAnsi="Arial"/>
      <w:b/>
      <w:bCs/>
      <w:sz w:val="32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F94FDB"/>
    <w:rPr>
      <w:rFonts w:ascii="Arial" w:eastAsia="Times New Roman" w:hAnsi="Arial"/>
      <w:b/>
      <w:bCs/>
      <w:snapToGrid w:val="0"/>
      <w:color w:val="FFFF00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C2CD2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1C2CD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nhideWhenUsed/>
    <w:rsid w:val="001C2CD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C2CD2"/>
  </w:style>
  <w:style w:type="paragraph" w:styleId="Rodap">
    <w:name w:val="footer"/>
    <w:basedOn w:val="Normal"/>
    <w:link w:val="RodapChar"/>
    <w:uiPriority w:val="99"/>
    <w:unhideWhenUsed/>
    <w:rsid w:val="001C2CD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C2CD2"/>
  </w:style>
  <w:style w:type="paragraph" w:customStyle="1" w:styleId="Heading0">
    <w:name w:val="Heading 0"/>
    <w:basedOn w:val="Normal"/>
    <w:rsid w:val="00A84E19"/>
    <w:pPr>
      <w:jc w:val="center"/>
    </w:pPr>
    <w:rPr>
      <w:smallCaps/>
      <w:sz w:val="60"/>
    </w:rPr>
  </w:style>
  <w:style w:type="character" w:styleId="Hyperlink">
    <w:name w:val="Hyperlink"/>
    <w:uiPriority w:val="99"/>
    <w:unhideWhenUsed/>
    <w:rsid w:val="00A84E1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0131D7"/>
    <w:pPr>
      <w:tabs>
        <w:tab w:val="left" w:pos="880"/>
        <w:tab w:val="right" w:leader="dot" w:pos="8494"/>
      </w:tabs>
      <w:spacing w:before="120"/>
    </w:pPr>
    <w:rPr>
      <w:sz w:val="32"/>
      <w:lang w:val="es-ES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B24491"/>
    <w:pPr>
      <w:tabs>
        <w:tab w:val="left" w:pos="1116"/>
        <w:tab w:val="left" w:pos="1200"/>
        <w:tab w:val="right" w:leader="dot" w:pos="8498"/>
      </w:tabs>
      <w:ind w:left="200"/>
    </w:pPr>
  </w:style>
  <w:style w:type="paragraph" w:customStyle="1" w:styleId="corpotexto">
    <w:name w:val="corpo.texto"/>
    <w:basedOn w:val="Normal"/>
    <w:link w:val="corpotextoChar"/>
    <w:rsid w:val="002B1263"/>
    <w:pPr>
      <w:ind w:firstLine="0"/>
    </w:pPr>
    <w:rPr>
      <w:rFonts w:eastAsia="Batang"/>
      <w:szCs w:val="20"/>
      <w:lang w:val="en-US" w:eastAsia="en-US"/>
    </w:rPr>
  </w:style>
  <w:style w:type="character" w:customStyle="1" w:styleId="corpotextoChar">
    <w:name w:val="corpo.texto Char"/>
    <w:link w:val="corpotexto"/>
    <w:rsid w:val="002B1263"/>
    <w:rPr>
      <w:rFonts w:ascii="Calibri" w:eastAsia="Batang" w:hAnsi="Calibri" w:cs="Lucida Sans"/>
      <w:sz w:val="22"/>
      <w:lang w:val="en-US" w:eastAsia="en-US"/>
    </w:rPr>
  </w:style>
  <w:style w:type="paragraph" w:customStyle="1" w:styleId="DecimalAligned">
    <w:name w:val="Decimal Aligned"/>
    <w:basedOn w:val="Normal"/>
    <w:uiPriority w:val="40"/>
    <w:qFormat/>
    <w:rsid w:val="002B1263"/>
    <w:pPr>
      <w:tabs>
        <w:tab w:val="decimal" w:pos="360"/>
      </w:tabs>
      <w:spacing w:after="200" w:line="276" w:lineRule="auto"/>
      <w:ind w:firstLine="0"/>
      <w:jc w:val="left"/>
    </w:pPr>
    <w:rPr>
      <w:rFonts w:eastAsia="Times New Roman"/>
      <w:szCs w:val="22"/>
      <w:lang w:val="en-US"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2B1263"/>
    <w:pPr>
      <w:ind w:left="440"/>
    </w:pPr>
  </w:style>
  <w:style w:type="character" w:customStyle="1" w:styleId="apple-converted-space">
    <w:name w:val="apple-converted-space"/>
    <w:basedOn w:val="Fontepargpadro"/>
    <w:rsid w:val="009574A2"/>
  </w:style>
  <w:style w:type="character" w:customStyle="1" w:styleId="hps">
    <w:name w:val="hps"/>
    <w:basedOn w:val="Fontepargpadro"/>
    <w:rsid w:val="000E6784"/>
  </w:style>
  <w:style w:type="paragraph" w:styleId="PargrafodaLista">
    <w:name w:val="List Paragraph"/>
    <w:basedOn w:val="Normal"/>
    <w:link w:val="PargrafodaListaChar"/>
    <w:uiPriority w:val="34"/>
    <w:qFormat/>
    <w:rsid w:val="00BB18F7"/>
    <w:pPr>
      <w:ind w:left="708" w:firstLine="0"/>
    </w:pPr>
  </w:style>
  <w:style w:type="character" w:styleId="Nmerodepgina">
    <w:name w:val="page number"/>
    <w:basedOn w:val="Fontepargpadro"/>
    <w:rsid w:val="00AB4BD7"/>
  </w:style>
  <w:style w:type="table" w:styleId="Tabelacomgrade">
    <w:name w:val="Table Grid"/>
    <w:basedOn w:val="Tabelanormal"/>
    <w:uiPriority w:val="59"/>
    <w:rsid w:val="00F94FDB"/>
    <w:rPr>
      <w:rFonts w:eastAsia="Times New Roman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F94FDB"/>
    <w:pPr>
      <w:autoSpaceDE w:val="0"/>
      <w:autoSpaceDN w:val="0"/>
      <w:ind w:firstLine="0"/>
      <w:jc w:val="left"/>
    </w:pPr>
    <w:rPr>
      <w:rFonts w:ascii="Verdana" w:eastAsia="Calibri" w:hAnsi="Verdana"/>
      <w:color w:val="000000"/>
      <w:sz w:val="24"/>
      <w:lang w:eastAsia="pt-BR"/>
    </w:rPr>
  </w:style>
  <w:style w:type="paragraph" w:customStyle="1" w:styleId="TextoCP10">
    <w:name w:val="Texto CP10"/>
    <w:basedOn w:val="Normal"/>
    <w:rsid w:val="00F94FDB"/>
    <w:pPr>
      <w:widowControl w:val="0"/>
      <w:autoSpaceDE w:val="0"/>
      <w:autoSpaceDN w:val="0"/>
      <w:adjustRightInd w:val="0"/>
      <w:spacing w:line="276" w:lineRule="auto"/>
      <w:ind w:firstLine="0"/>
      <w:jc w:val="left"/>
    </w:pPr>
    <w:rPr>
      <w:rFonts w:ascii="Verdana" w:eastAsia="Times New Roman" w:hAnsi="Verdana"/>
      <w:color w:val="181512"/>
      <w:spacing w:val="-10"/>
      <w:sz w:val="20"/>
      <w:szCs w:val="20"/>
      <w:lang w:eastAsia="en-US"/>
    </w:rPr>
  </w:style>
  <w:style w:type="paragraph" w:styleId="Subttulo">
    <w:name w:val="Subtitle"/>
    <w:basedOn w:val="Normal"/>
    <w:next w:val="Normal"/>
    <w:link w:val="SubttuloChar"/>
    <w:uiPriority w:val="11"/>
    <w:qFormat/>
    <w:rsid w:val="00F94FDB"/>
    <w:pPr>
      <w:widowControl w:val="0"/>
      <w:autoSpaceDE w:val="0"/>
      <w:autoSpaceDN w:val="0"/>
      <w:adjustRightInd w:val="0"/>
      <w:spacing w:line="276" w:lineRule="auto"/>
      <w:ind w:firstLine="0"/>
      <w:jc w:val="left"/>
    </w:pPr>
    <w:rPr>
      <w:rFonts w:ascii="Verdana" w:eastAsia="Times New Roman" w:hAnsi="Verdana"/>
      <w:b/>
      <w:color w:val="181512"/>
      <w:spacing w:val="-10"/>
      <w:sz w:val="20"/>
      <w:szCs w:val="20"/>
      <w:lang w:eastAsia="en-US"/>
    </w:rPr>
  </w:style>
  <w:style w:type="character" w:customStyle="1" w:styleId="SubttuloChar">
    <w:name w:val="Subtítulo Char"/>
    <w:link w:val="Subttulo"/>
    <w:uiPriority w:val="11"/>
    <w:rsid w:val="00F94FDB"/>
    <w:rPr>
      <w:rFonts w:ascii="Verdana" w:eastAsia="Times New Roman" w:hAnsi="Verdana"/>
      <w:b/>
      <w:color w:val="181512"/>
      <w:spacing w:val="-10"/>
      <w:lang w:eastAsia="en-US"/>
    </w:rPr>
  </w:style>
  <w:style w:type="character" w:styleId="Forte">
    <w:name w:val="Strong"/>
    <w:qFormat/>
    <w:rsid w:val="00F94FDB"/>
    <w:rPr>
      <w:b/>
      <w:bCs/>
    </w:rPr>
  </w:style>
  <w:style w:type="paragraph" w:customStyle="1" w:styleId="PargrafodaLista1">
    <w:name w:val="Parágrafo da Lista1"/>
    <w:basedOn w:val="Normal"/>
    <w:rsid w:val="00F94FDB"/>
    <w:pPr>
      <w:suppressAutoHyphens/>
      <w:spacing w:after="200" w:line="276" w:lineRule="auto"/>
      <w:ind w:left="720" w:firstLine="0"/>
      <w:jc w:val="left"/>
    </w:pPr>
    <w:rPr>
      <w:rFonts w:eastAsia="Calibri" w:cs="Calibri"/>
      <w:szCs w:val="22"/>
      <w:lang w:eastAsia="ar-SA"/>
    </w:rPr>
  </w:style>
  <w:style w:type="paragraph" w:styleId="Ttulo">
    <w:name w:val="Title"/>
    <w:basedOn w:val="Normal"/>
    <w:next w:val="Normal"/>
    <w:link w:val="TtuloChar"/>
    <w:qFormat/>
    <w:rsid w:val="00F94FDB"/>
    <w:pPr>
      <w:widowControl w:val="0"/>
      <w:autoSpaceDE w:val="0"/>
      <w:autoSpaceDN w:val="0"/>
      <w:adjustRightInd w:val="0"/>
      <w:spacing w:line="276" w:lineRule="auto"/>
      <w:ind w:firstLine="0"/>
      <w:jc w:val="left"/>
    </w:pPr>
    <w:rPr>
      <w:rFonts w:ascii="Verdana" w:eastAsia="Times New Roman" w:hAnsi="Verdana"/>
      <w:color w:val="181512"/>
      <w:spacing w:val="-15"/>
      <w:sz w:val="28"/>
      <w:szCs w:val="28"/>
      <w:lang w:eastAsia="en-US"/>
    </w:rPr>
  </w:style>
  <w:style w:type="character" w:customStyle="1" w:styleId="TtuloChar">
    <w:name w:val="Título Char"/>
    <w:link w:val="Ttulo"/>
    <w:rsid w:val="00F94FDB"/>
    <w:rPr>
      <w:rFonts w:ascii="Verdana" w:eastAsia="Times New Roman" w:hAnsi="Verdana"/>
      <w:color w:val="181512"/>
      <w:spacing w:val="-15"/>
      <w:sz w:val="28"/>
      <w:szCs w:val="28"/>
      <w:lang w:eastAsia="en-US"/>
    </w:rPr>
  </w:style>
  <w:style w:type="character" w:customStyle="1" w:styleId="il">
    <w:name w:val="il"/>
    <w:basedOn w:val="Fontepargpadro"/>
    <w:rsid w:val="00F94FDB"/>
  </w:style>
  <w:style w:type="paragraph" w:customStyle="1" w:styleId="Lacuna">
    <w:name w:val="Lacuna"/>
    <w:basedOn w:val="Normal"/>
    <w:next w:val="Normal"/>
    <w:rsid w:val="00F94FDB"/>
    <w:pPr>
      <w:shd w:val="clear" w:color="auto" w:fill="CCFFCC"/>
      <w:ind w:firstLine="0"/>
    </w:pPr>
    <w:rPr>
      <w:rFonts w:ascii="Arial Narrow" w:eastAsia="Times New Roman" w:hAnsi="Arial Narrow"/>
      <w:sz w:val="20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F94FDB"/>
    <w:pPr>
      <w:ind w:firstLine="0"/>
    </w:pPr>
    <w:rPr>
      <w:rFonts w:ascii="Arial" w:eastAsia="Times New Roman" w:hAnsi="Arial"/>
      <w:sz w:val="20"/>
      <w:szCs w:val="20"/>
    </w:rPr>
  </w:style>
  <w:style w:type="character" w:customStyle="1" w:styleId="TextodenotaderodapChar">
    <w:name w:val="Texto de nota de rodapé Char"/>
    <w:link w:val="Textodenotaderodap"/>
    <w:semiHidden/>
    <w:rsid w:val="00F94FDB"/>
    <w:rPr>
      <w:rFonts w:ascii="Arial" w:eastAsia="Times New Roman" w:hAnsi="Arial"/>
    </w:rPr>
  </w:style>
  <w:style w:type="character" w:styleId="Refdenotaderodap">
    <w:name w:val="footnote reference"/>
    <w:semiHidden/>
    <w:rsid w:val="00F94FDB"/>
    <w:rPr>
      <w:vertAlign w:val="superscript"/>
    </w:rPr>
  </w:style>
  <w:style w:type="paragraph" w:styleId="Textodecomentrio">
    <w:name w:val="annotation text"/>
    <w:basedOn w:val="Normal"/>
    <w:link w:val="TextodecomentrioChar"/>
    <w:uiPriority w:val="99"/>
    <w:rsid w:val="00F94FDB"/>
    <w:pPr>
      <w:ind w:firstLine="0"/>
    </w:pPr>
    <w:rPr>
      <w:rFonts w:ascii="Arial" w:eastAsia="Times New Roman" w:hAnsi="Arial"/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rsid w:val="00F94FDB"/>
    <w:rPr>
      <w:rFonts w:ascii="Arial" w:eastAsia="Times New Roman" w:hAnsi="Arial"/>
    </w:rPr>
  </w:style>
  <w:style w:type="character" w:styleId="Refdecomentrio">
    <w:name w:val="annotation reference"/>
    <w:uiPriority w:val="99"/>
    <w:semiHidden/>
    <w:rsid w:val="00F94FDB"/>
    <w:rPr>
      <w:sz w:val="16"/>
      <w:szCs w:val="16"/>
    </w:rPr>
  </w:style>
  <w:style w:type="character" w:styleId="nfase">
    <w:name w:val="Emphasis"/>
    <w:qFormat/>
    <w:rsid w:val="00F94FDB"/>
    <w:rPr>
      <w:i/>
    </w:rPr>
  </w:style>
  <w:style w:type="paragraph" w:styleId="Recuodecorpodetexto3">
    <w:name w:val="Body Text Indent 3"/>
    <w:basedOn w:val="Normal"/>
    <w:link w:val="Recuodecorpodetexto3Char"/>
    <w:rsid w:val="00F94FDB"/>
    <w:pPr>
      <w:ind w:left="720" w:firstLine="0"/>
    </w:pPr>
    <w:rPr>
      <w:rFonts w:ascii="Arial Narrow" w:eastAsia="Times New Roman" w:hAnsi="Arial Narrow"/>
    </w:rPr>
  </w:style>
  <w:style w:type="character" w:customStyle="1" w:styleId="Recuodecorpodetexto3Char">
    <w:name w:val="Recuo de corpo de texto 3 Char"/>
    <w:link w:val="Recuodecorpodetexto3"/>
    <w:rsid w:val="00F94FDB"/>
    <w:rPr>
      <w:rFonts w:ascii="Arial Narrow" w:eastAsia="Times New Roman" w:hAnsi="Arial Narrow"/>
      <w:sz w:val="22"/>
      <w:szCs w:val="24"/>
    </w:rPr>
  </w:style>
  <w:style w:type="paragraph" w:customStyle="1" w:styleId="Bullet11">
    <w:name w:val="Bullet 1.1"/>
    <w:basedOn w:val="Normal"/>
    <w:rsid w:val="00F94FDB"/>
    <w:pPr>
      <w:tabs>
        <w:tab w:val="num" w:pos="360"/>
      </w:tabs>
      <w:ind w:firstLine="0"/>
    </w:pPr>
    <w:rPr>
      <w:rFonts w:ascii="Arial Narrow" w:eastAsia="Times New Roman" w:hAnsi="Arial Narrow"/>
      <w:bCs/>
      <w:szCs w:val="20"/>
      <w:lang w:eastAsia="pt-BR"/>
    </w:rPr>
  </w:style>
  <w:style w:type="paragraph" w:customStyle="1" w:styleId="BulletedList">
    <w:name w:val="Bulleted List"/>
    <w:basedOn w:val="Normal"/>
    <w:rsid w:val="00F94FDB"/>
    <w:pPr>
      <w:tabs>
        <w:tab w:val="left" w:pos="-543"/>
        <w:tab w:val="left" w:pos="-360"/>
        <w:tab w:val="left" w:pos="-90"/>
        <w:tab w:val="num" w:pos="360"/>
        <w:tab w:val="left" w:pos="2520"/>
        <w:tab w:val="left" w:pos="3420"/>
      </w:tabs>
      <w:ind w:firstLine="0"/>
    </w:pPr>
    <w:rPr>
      <w:rFonts w:ascii="Arial" w:eastAsia="Times New Roman" w:hAnsi="Arial"/>
      <w:snapToGrid w:val="0"/>
      <w:color w:val="000000"/>
      <w:szCs w:val="20"/>
      <w:lang w:val="en-US" w:eastAsia="en-US"/>
    </w:rPr>
  </w:style>
  <w:style w:type="paragraph" w:customStyle="1" w:styleId="cellhead">
    <w:name w:val="cell_head"/>
    <w:basedOn w:val="Normal"/>
    <w:rsid w:val="00F94FDB"/>
    <w:pPr>
      <w:keepNext/>
      <w:ind w:left="43" w:right="43" w:firstLine="0"/>
    </w:pPr>
    <w:rPr>
      <w:rFonts w:ascii="Helvetica" w:eastAsia="Times New Roman" w:hAnsi="Helvetica"/>
      <w:sz w:val="14"/>
      <w:szCs w:val="20"/>
      <w:lang w:val="en-US" w:eastAsia="en-US"/>
    </w:rPr>
  </w:style>
  <w:style w:type="paragraph" w:styleId="Recuodecorpodetexto">
    <w:name w:val="Body Text Indent"/>
    <w:basedOn w:val="Normal"/>
    <w:link w:val="RecuodecorpodetextoChar"/>
    <w:rsid w:val="00F94FDB"/>
    <w:pPr>
      <w:ind w:left="708" w:firstLine="0"/>
    </w:pPr>
    <w:rPr>
      <w:rFonts w:ascii="Arial Narrow" w:eastAsia="Times New Roman" w:hAnsi="Arial Narrow"/>
    </w:rPr>
  </w:style>
  <w:style w:type="character" w:customStyle="1" w:styleId="RecuodecorpodetextoChar">
    <w:name w:val="Recuo de corpo de texto Char"/>
    <w:link w:val="Recuodecorpodetexto"/>
    <w:rsid w:val="00F94FDB"/>
    <w:rPr>
      <w:rFonts w:ascii="Arial Narrow" w:eastAsia="Times New Roman" w:hAnsi="Arial Narrow"/>
      <w:sz w:val="22"/>
      <w:szCs w:val="24"/>
    </w:rPr>
  </w:style>
  <w:style w:type="paragraph" w:styleId="Corpodetexto">
    <w:name w:val="Body Text"/>
    <w:aliases w:val="CR-Body"/>
    <w:basedOn w:val="Normal"/>
    <w:link w:val="CorpodetextoChar"/>
    <w:rsid w:val="00F94FDB"/>
    <w:pPr>
      <w:ind w:firstLine="0"/>
    </w:pPr>
    <w:rPr>
      <w:rFonts w:ascii="Arial Narrow" w:eastAsia="Times New Roman" w:hAnsi="Arial Narrow"/>
    </w:rPr>
  </w:style>
  <w:style w:type="character" w:customStyle="1" w:styleId="CorpodetextoChar">
    <w:name w:val="Corpo de texto Char"/>
    <w:aliases w:val="CR-Body Char"/>
    <w:link w:val="Corpodetexto"/>
    <w:rsid w:val="00F94FDB"/>
    <w:rPr>
      <w:rFonts w:ascii="Arial Narrow" w:eastAsia="Times New Roman" w:hAnsi="Arial Narrow"/>
      <w:sz w:val="22"/>
      <w:szCs w:val="24"/>
    </w:rPr>
  </w:style>
  <w:style w:type="paragraph" w:styleId="Corpodetexto3">
    <w:name w:val="Body Text 3"/>
    <w:basedOn w:val="Normal"/>
    <w:link w:val="Corpodetexto3Char"/>
    <w:rsid w:val="00F94FDB"/>
    <w:pPr>
      <w:ind w:firstLine="0"/>
    </w:pPr>
    <w:rPr>
      <w:rFonts w:ascii="Arial" w:eastAsia="Times New Roman" w:hAnsi="Arial"/>
      <w:b/>
      <w:bCs/>
    </w:rPr>
  </w:style>
  <w:style w:type="character" w:customStyle="1" w:styleId="Corpodetexto3Char">
    <w:name w:val="Corpo de texto 3 Char"/>
    <w:link w:val="Corpodetexto3"/>
    <w:rsid w:val="00F94FDB"/>
    <w:rPr>
      <w:rFonts w:ascii="Arial" w:eastAsia="Times New Roman" w:hAnsi="Arial" w:cs="Arial"/>
      <w:b/>
      <w:bCs/>
      <w:sz w:val="22"/>
      <w:szCs w:val="24"/>
    </w:rPr>
  </w:style>
  <w:style w:type="paragraph" w:styleId="Corpodetexto2">
    <w:name w:val="Body Text 2"/>
    <w:basedOn w:val="Normal"/>
    <w:link w:val="Corpodetexto2Char"/>
    <w:rsid w:val="00F94FDB"/>
    <w:pPr>
      <w:ind w:firstLine="0"/>
    </w:pPr>
    <w:rPr>
      <w:rFonts w:ascii="Arial Narrow" w:eastAsia="Times New Roman" w:hAnsi="Arial Narrow"/>
      <w:b/>
      <w:bCs/>
      <w:sz w:val="24"/>
    </w:rPr>
  </w:style>
  <w:style w:type="character" w:customStyle="1" w:styleId="Corpodetexto2Char">
    <w:name w:val="Corpo de texto 2 Char"/>
    <w:link w:val="Corpodetexto2"/>
    <w:rsid w:val="00F94FDB"/>
    <w:rPr>
      <w:rFonts w:ascii="Arial Narrow" w:eastAsia="Times New Roman" w:hAnsi="Arial Narrow"/>
      <w:b/>
      <w:bCs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rsid w:val="00F94FDB"/>
    <w:pPr>
      <w:tabs>
        <w:tab w:val="left" w:pos="1440"/>
        <w:tab w:val="right" w:leader="dot" w:pos="8495"/>
      </w:tabs>
      <w:ind w:leftChars="300" w:left="720" w:firstLine="0"/>
      <w:jc w:val="left"/>
    </w:pPr>
    <w:rPr>
      <w:rFonts w:ascii="Arial" w:eastAsia="Times New Roman" w:hAnsi="Arial" w:cs="Arial"/>
      <w:noProof/>
      <w:sz w:val="16"/>
      <w:szCs w:val="16"/>
      <w:lang w:eastAsia="pt-BR"/>
    </w:rPr>
  </w:style>
  <w:style w:type="paragraph" w:styleId="Sumrio5">
    <w:name w:val="toc 5"/>
    <w:basedOn w:val="Normal"/>
    <w:next w:val="Normal"/>
    <w:autoRedefine/>
    <w:uiPriority w:val="39"/>
    <w:rsid w:val="00F94FDB"/>
    <w:pPr>
      <w:ind w:left="960" w:firstLine="0"/>
      <w:jc w:val="left"/>
    </w:pPr>
    <w:rPr>
      <w:rFonts w:ascii="Times New Roman" w:eastAsia="Times New Roman" w:hAnsi="Times New Roman"/>
      <w:sz w:val="18"/>
      <w:szCs w:val="18"/>
      <w:lang w:eastAsia="pt-BR"/>
    </w:rPr>
  </w:style>
  <w:style w:type="paragraph" w:styleId="Sumrio6">
    <w:name w:val="toc 6"/>
    <w:basedOn w:val="Normal"/>
    <w:next w:val="Normal"/>
    <w:autoRedefine/>
    <w:uiPriority w:val="39"/>
    <w:rsid w:val="00F94FDB"/>
    <w:pPr>
      <w:ind w:left="1200" w:firstLine="0"/>
      <w:jc w:val="left"/>
    </w:pPr>
    <w:rPr>
      <w:rFonts w:ascii="Times New Roman" w:eastAsia="Times New Roman" w:hAnsi="Times New Roman"/>
      <w:sz w:val="18"/>
      <w:szCs w:val="18"/>
      <w:lang w:eastAsia="pt-BR"/>
    </w:rPr>
  </w:style>
  <w:style w:type="paragraph" w:styleId="Sumrio7">
    <w:name w:val="toc 7"/>
    <w:basedOn w:val="Normal"/>
    <w:next w:val="Normal"/>
    <w:autoRedefine/>
    <w:uiPriority w:val="39"/>
    <w:rsid w:val="00F94FDB"/>
    <w:pPr>
      <w:ind w:left="1440" w:firstLine="0"/>
      <w:jc w:val="left"/>
    </w:pPr>
    <w:rPr>
      <w:rFonts w:ascii="Times New Roman" w:eastAsia="Times New Roman" w:hAnsi="Times New Roman"/>
      <w:sz w:val="18"/>
      <w:szCs w:val="18"/>
      <w:lang w:eastAsia="pt-BR"/>
    </w:rPr>
  </w:style>
  <w:style w:type="paragraph" w:styleId="Sumrio8">
    <w:name w:val="toc 8"/>
    <w:basedOn w:val="Normal"/>
    <w:next w:val="Normal"/>
    <w:autoRedefine/>
    <w:uiPriority w:val="39"/>
    <w:rsid w:val="00F94FDB"/>
    <w:pPr>
      <w:ind w:left="1680" w:firstLine="0"/>
      <w:jc w:val="left"/>
    </w:pPr>
    <w:rPr>
      <w:rFonts w:ascii="Times New Roman" w:eastAsia="Times New Roman" w:hAnsi="Times New Roman"/>
      <w:sz w:val="18"/>
      <w:szCs w:val="18"/>
      <w:lang w:eastAsia="pt-BR"/>
    </w:rPr>
  </w:style>
  <w:style w:type="paragraph" w:styleId="Sumrio9">
    <w:name w:val="toc 9"/>
    <w:basedOn w:val="Normal"/>
    <w:next w:val="Normal"/>
    <w:autoRedefine/>
    <w:uiPriority w:val="39"/>
    <w:rsid w:val="00F94FDB"/>
    <w:pPr>
      <w:ind w:left="1920" w:firstLine="0"/>
      <w:jc w:val="left"/>
    </w:pPr>
    <w:rPr>
      <w:rFonts w:ascii="Times New Roman" w:eastAsia="Times New Roman" w:hAnsi="Times New Roman"/>
      <w:sz w:val="18"/>
      <w:szCs w:val="18"/>
      <w:lang w:eastAsia="pt-BR"/>
    </w:rPr>
  </w:style>
  <w:style w:type="paragraph" w:customStyle="1" w:styleId="Delfin">
    <w:name w:val="Delfin"/>
    <w:basedOn w:val="Normal"/>
    <w:rsid w:val="00F94FDB"/>
    <w:pPr>
      <w:ind w:firstLine="0"/>
    </w:pPr>
    <w:rPr>
      <w:rFonts w:ascii="Arial" w:eastAsia="Times New Roman" w:hAnsi="Arial" w:cs="Arial"/>
      <w:bCs/>
      <w:sz w:val="20"/>
      <w:lang w:eastAsia="pt-BR"/>
    </w:rPr>
  </w:style>
  <w:style w:type="paragraph" w:styleId="NormalWeb">
    <w:name w:val="Normal (Web)"/>
    <w:basedOn w:val="Normal"/>
    <w:uiPriority w:val="99"/>
    <w:rsid w:val="00F94FDB"/>
    <w:pPr>
      <w:spacing w:before="100" w:beforeAutospacing="1" w:after="100" w:afterAutospacing="1"/>
      <w:ind w:firstLine="0"/>
      <w:jc w:val="left"/>
    </w:pPr>
    <w:rPr>
      <w:rFonts w:ascii="Arial" w:eastAsia="Arial Unicode MS" w:hAnsi="Arial" w:cs="Arial"/>
      <w:color w:val="000066"/>
      <w:sz w:val="20"/>
      <w:szCs w:val="20"/>
      <w:lang w:eastAsia="pt-BR"/>
    </w:rPr>
  </w:style>
  <w:style w:type="character" w:styleId="HiperlinkVisitado">
    <w:name w:val="FollowedHyperlink"/>
    <w:rsid w:val="00F94FDB"/>
    <w:rPr>
      <w:color w:val="800080"/>
      <w:u w:val="single"/>
    </w:rPr>
  </w:style>
  <w:style w:type="paragraph" w:customStyle="1" w:styleId="Indentado1">
    <w:name w:val="Indentado1"/>
    <w:basedOn w:val="Normal"/>
    <w:autoRedefine/>
    <w:rsid w:val="00F94FDB"/>
    <w:pPr>
      <w:numPr>
        <w:numId w:val="2"/>
      </w:numPr>
      <w:spacing w:before="120" w:after="120"/>
    </w:pPr>
    <w:rPr>
      <w:rFonts w:ascii="Book Antiqua" w:eastAsia="Times New Roman" w:hAnsi="Book Antiqua"/>
      <w:sz w:val="20"/>
      <w:szCs w:val="20"/>
      <w:lang w:val="en-GB" w:eastAsia="en-US"/>
    </w:rPr>
  </w:style>
  <w:style w:type="paragraph" w:customStyle="1" w:styleId="Texto">
    <w:name w:val="Texto"/>
    <w:basedOn w:val="Normal"/>
    <w:rsid w:val="00F94FDB"/>
    <w:pPr>
      <w:ind w:firstLine="0"/>
    </w:pPr>
    <w:rPr>
      <w:rFonts w:ascii="Univers (W1)" w:eastAsia="Times New Roman" w:hAnsi="Univers (W1)"/>
      <w:szCs w:val="20"/>
      <w:lang w:val="pt-PT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F94FDB"/>
    <w:rPr>
      <w:rFonts w:ascii="Arial Narrow" w:hAnsi="Arial Narrow"/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F94FDB"/>
    <w:rPr>
      <w:rFonts w:ascii="Arial Narrow" w:eastAsia="Times New Roman" w:hAnsi="Arial Narrow"/>
      <w:b/>
      <w:bCs/>
    </w:rPr>
  </w:style>
  <w:style w:type="paragraph" w:customStyle="1" w:styleId="StyleOutlinenumbered">
    <w:name w:val="Style Outline numbered"/>
    <w:basedOn w:val="Normal"/>
    <w:rsid w:val="00F94FDB"/>
    <w:pPr>
      <w:numPr>
        <w:ilvl w:val="4"/>
        <w:numId w:val="3"/>
      </w:numPr>
      <w:jc w:val="left"/>
    </w:pPr>
    <w:rPr>
      <w:rFonts w:ascii="Times New Roman" w:eastAsia="Times New Roman" w:hAnsi="Times New Roman"/>
      <w:sz w:val="20"/>
      <w:lang w:eastAsia="pt-BR"/>
    </w:rPr>
  </w:style>
  <w:style w:type="paragraph" w:customStyle="1" w:styleId="texto1">
    <w:name w:val="texto1"/>
    <w:basedOn w:val="Normal"/>
    <w:rsid w:val="00F94FDB"/>
    <w:pPr>
      <w:ind w:left="360" w:firstLine="0"/>
    </w:pPr>
    <w:rPr>
      <w:rFonts w:ascii="Arial" w:eastAsia="Times New Roman" w:hAnsi="Arial"/>
      <w:sz w:val="24"/>
      <w:szCs w:val="20"/>
      <w:lang w:eastAsia="en-US"/>
    </w:rPr>
  </w:style>
  <w:style w:type="paragraph" w:customStyle="1" w:styleId="Corpodetexto22">
    <w:name w:val="Corpo de texto 22"/>
    <w:basedOn w:val="Normal"/>
    <w:rsid w:val="00F94FDB"/>
    <w:pPr>
      <w:spacing w:before="120" w:after="60" w:line="288" w:lineRule="auto"/>
      <w:ind w:firstLine="0"/>
    </w:pPr>
    <w:rPr>
      <w:rFonts w:ascii="Trebuchet MS" w:eastAsia="Times New Roman" w:hAnsi="Trebuchet MS"/>
      <w:color w:val="FF0000"/>
      <w:szCs w:val="20"/>
      <w:lang w:eastAsia="en-US"/>
    </w:rPr>
  </w:style>
  <w:style w:type="paragraph" w:customStyle="1" w:styleId="Bullet2">
    <w:name w:val="Bullet2"/>
    <w:basedOn w:val="Normal"/>
    <w:rsid w:val="00F94FDB"/>
    <w:pPr>
      <w:numPr>
        <w:numId w:val="4"/>
      </w:numPr>
      <w:spacing w:before="120"/>
    </w:pPr>
    <w:rPr>
      <w:rFonts w:ascii="Arial" w:eastAsia="Times New Roman" w:hAnsi="Arial"/>
      <w:bCs/>
      <w:sz w:val="24"/>
      <w:szCs w:val="20"/>
      <w:lang w:eastAsia="en-US"/>
    </w:rPr>
  </w:style>
  <w:style w:type="paragraph" w:customStyle="1" w:styleId="bullettext1">
    <w:name w:val="bullet text 1"/>
    <w:basedOn w:val="Normal"/>
    <w:rsid w:val="00F94FDB"/>
    <w:pPr>
      <w:numPr>
        <w:numId w:val="5"/>
      </w:numPr>
      <w:jc w:val="left"/>
    </w:pPr>
    <w:rPr>
      <w:rFonts w:ascii="Arial" w:eastAsia="Times New Roman" w:hAnsi="Arial" w:cs="Arial"/>
      <w:b/>
      <w:bCs/>
      <w:szCs w:val="20"/>
      <w:lang w:val="es-ES_tradnl" w:eastAsia="en-US"/>
    </w:rPr>
  </w:style>
  <w:style w:type="character" w:customStyle="1" w:styleId="CharChar">
    <w:name w:val="Char Char"/>
    <w:rsid w:val="00F94FDB"/>
    <w:rPr>
      <w:rFonts w:ascii="Arial Narrow" w:eastAsia="Arial Unicode MS" w:hAnsi="Arial Narrow"/>
      <w:bCs/>
      <w:sz w:val="28"/>
      <w:szCs w:val="24"/>
      <w:lang w:val="pt-BR" w:eastAsia="pt-BR" w:bidi="ar-SA"/>
    </w:rPr>
  </w:style>
  <w:style w:type="character" w:customStyle="1" w:styleId="EstiloArial10pt">
    <w:name w:val="Estilo Arial 10 pt"/>
    <w:rsid w:val="00F94FDB"/>
    <w:rPr>
      <w:rFonts w:ascii="Arial" w:hAnsi="Arial"/>
      <w:sz w:val="22"/>
    </w:rPr>
  </w:style>
  <w:style w:type="paragraph" w:styleId="Legenda">
    <w:name w:val="caption"/>
    <w:basedOn w:val="Normal"/>
    <w:next w:val="Normal"/>
    <w:qFormat/>
    <w:rsid w:val="00F94FDB"/>
    <w:pPr>
      <w:ind w:firstLine="0"/>
    </w:pPr>
    <w:rPr>
      <w:rFonts w:ascii="Arial Narrow" w:eastAsia="Times New Roman" w:hAnsi="Arial Narrow"/>
      <w:b/>
      <w:bCs/>
      <w:sz w:val="20"/>
      <w:szCs w:val="20"/>
      <w:lang w:eastAsia="pt-BR"/>
    </w:rPr>
  </w:style>
  <w:style w:type="paragraph" w:customStyle="1" w:styleId="ormal">
    <w:name w:val="ormal"/>
    <w:basedOn w:val="Bullet11"/>
    <w:rsid w:val="00F94FDB"/>
    <w:pPr>
      <w:tabs>
        <w:tab w:val="clear" w:pos="360"/>
      </w:tabs>
    </w:pPr>
    <w:rPr>
      <w:rFonts w:ascii="Arial" w:hAnsi="Arial" w:cs="Arial"/>
      <w:bCs w:val="0"/>
      <w:sz w:val="20"/>
      <w:szCs w:val="24"/>
      <w:lang w:val="pt-PT"/>
    </w:rPr>
  </w:style>
  <w:style w:type="paragraph" w:customStyle="1" w:styleId="Ttulo1ChapterHead">
    <w:name w:val="Título 1.Chapter Head"/>
    <w:basedOn w:val="Normal"/>
    <w:next w:val="Normal"/>
    <w:rsid w:val="00F94FDB"/>
    <w:pPr>
      <w:keepNext/>
      <w:tabs>
        <w:tab w:val="num" w:pos="765"/>
      </w:tabs>
      <w:spacing w:before="240" w:after="60"/>
      <w:ind w:left="765" w:hanging="765"/>
      <w:jc w:val="left"/>
      <w:outlineLvl w:val="0"/>
    </w:pPr>
    <w:rPr>
      <w:rFonts w:ascii="Verdana" w:eastAsia="Times New Roman" w:hAnsi="Verdana"/>
      <w:b/>
      <w:caps/>
      <w:kern w:val="28"/>
      <w:sz w:val="24"/>
      <w:szCs w:val="20"/>
      <w:lang w:eastAsia="pt-BR"/>
    </w:rPr>
  </w:style>
  <w:style w:type="paragraph" w:customStyle="1" w:styleId="EstiloArial10ptJustificadoesquerda125cm">
    <w:name w:val="Estilo Arial 10 pt Justificado À esquerda:  125 cm"/>
    <w:basedOn w:val="Normal"/>
    <w:rsid w:val="00F94FDB"/>
    <w:pPr>
      <w:spacing w:before="120"/>
      <w:ind w:firstLine="0"/>
    </w:pPr>
    <w:rPr>
      <w:rFonts w:ascii="Arial" w:eastAsia="Times New Roman" w:hAnsi="Arial"/>
      <w:sz w:val="20"/>
      <w:szCs w:val="20"/>
      <w:lang w:eastAsia="pt-BR"/>
    </w:rPr>
  </w:style>
  <w:style w:type="paragraph" w:customStyle="1" w:styleId="NormalArial">
    <w:name w:val="Normal + Arial"/>
    <w:aliases w:val="10 pt"/>
    <w:basedOn w:val="Normal"/>
    <w:rsid w:val="00F94FDB"/>
    <w:pPr>
      <w:ind w:firstLine="0"/>
    </w:pPr>
    <w:rPr>
      <w:rFonts w:ascii="Arial Narrow" w:eastAsia="Times New Roman" w:hAnsi="Arial Narrow"/>
      <w:sz w:val="24"/>
      <w:lang w:eastAsia="pt-BR"/>
    </w:rPr>
  </w:style>
  <w:style w:type="paragraph" w:customStyle="1" w:styleId="CharChar2">
    <w:name w:val="Char Char2"/>
    <w:basedOn w:val="Normal"/>
    <w:rsid w:val="00F94FDB"/>
    <w:pPr>
      <w:spacing w:after="160" w:line="240" w:lineRule="exact"/>
      <w:ind w:firstLine="0"/>
      <w:jc w:val="left"/>
    </w:pPr>
    <w:rPr>
      <w:rFonts w:ascii="Verdana" w:eastAsia="Times New Roman" w:hAnsi="Verdana"/>
      <w:sz w:val="20"/>
      <w:szCs w:val="20"/>
      <w:lang w:eastAsia="en-US"/>
    </w:rPr>
  </w:style>
  <w:style w:type="paragraph" w:customStyle="1" w:styleId="Titulo4">
    <w:name w:val="Titulo 4"/>
    <w:basedOn w:val="Ttulo3"/>
    <w:rsid w:val="00F94FDB"/>
    <w:pPr>
      <w:keepNext/>
      <w:numPr>
        <w:ilvl w:val="0"/>
        <w:numId w:val="0"/>
      </w:numPr>
      <w:tabs>
        <w:tab w:val="num" w:pos="1440"/>
      </w:tabs>
      <w:spacing w:before="0" w:after="120"/>
      <w:ind w:left="1224" w:hanging="504"/>
    </w:pPr>
    <w:rPr>
      <w:rFonts w:ascii="Arial" w:eastAsia="Times New Roman" w:hAnsi="Arial" w:cs="Arial"/>
      <w:bCs w:val="0"/>
      <w:i/>
      <w:iCs/>
      <w:color w:val="000000"/>
      <w:sz w:val="24"/>
      <w:szCs w:val="24"/>
      <w:lang w:eastAsia="pt-BR"/>
    </w:rPr>
  </w:style>
  <w:style w:type="paragraph" w:styleId="Textoembloco">
    <w:name w:val="Block Text"/>
    <w:basedOn w:val="Normal"/>
    <w:rsid w:val="00F94FDB"/>
    <w:pPr>
      <w:keepLines/>
      <w:tabs>
        <w:tab w:val="num" w:pos="720"/>
      </w:tabs>
      <w:spacing w:after="120" w:line="240" w:lineRule="atLeast"/>
      <w:ind w:left="720" w:right="1440" w:hanging="720"/>
      <w:jc w:val="center"/>
    </w:pPr>
    <w:rPr>
      <w:rFonts w:ascii="Times New Roman" w:eastAsia="Times New Roman" w:hAnsi="Times New Roman"/>
      <w:snapToGrid w:val="0"/>
      <w:sz w:val="20"/>
      <w:szCs w:val="20"/>
      <w:lang w:val="en-US" w:eastAsia="pt-BR"/>
    </w:rPr>
  </w:style>
  <w:style w:type="paragraph" w:customStyle="1" w:styleId="Capa">
    <w:name w:val="Capa"/>
    <w:autoRedefine/>
    <w:rsid w:val="00F94FDB"/>
    <w:pPr>
      <w:pBdr>
        <w:top w:val="dotted" w:sz="4" w:space="1" w:color="808080"/>
        <w:left w:val="dotted" w:sz="4" w:space="4" w:color="808080"/>
        <w:bottom w:val="dotted" w:sz="4" w:space="1" w:color="808080"/>
        <w:right w:val="dotted" w:sz="4" w:space="4" w:color="808080"/>
      </w:pBdr>
      <w:shd w:val="pct15" w:color="auto" w:fill="FFFFFF"/>
      <w:jc w:val="center"/>
    </w:pPr>
    <w:rPr>
      <w:rFonts w:ascii="Arial Black" w:eastAsia="Times New Roman" w:hAnsi="Arial Black"/>
      <w:b/>
      <w:caps/>
      <w:sz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Recuodecorpodetexto2">
    <w:name w:val="Body Text Indent 2"/>
    <w:basedOn w:val="Normal"/>
    <w:link w:val="Recuodecorpodetexto2Char"/>
    <w:rsid w:val="00F94FDB"/>
    <w:pPr>
      <w:keepLines/>
      <w:spacing w:line="240" w:lineRule="atLeast"/>
      <w:ind w:left="1134" w:right="40" w:firstLine="0"/>
      <w:jc w:val="center"/>
    </w:pPr>
    <w:rPr>
      <w:rFonts w:ascii="Arial" w:eastAsia="Times New Roman" w:hAnsi="Arial"/>
      <w:snapToGrid w:val="0"/>
      <w:sz w:val="24"/>
      <w:szCs w:val="20"/>
    </w:rPr>
  </w:style>
  <w:style w:type="character" w:customStyle="1" w:styleId="Recuodecorpodetexto2Char">
    <w:name w:val="Recuo de corpo de texto 2 Char"/>
    <w:link w:val="Recuodecorpodetexto2"/>
    <w:rsid w:val="00F94FDB"/>
    <w:rPr>
      <w:rFonts w:ascii="Arial" w:eastAsia="Times New Roman" w:hAnsi="Arial"/>
      <w:snapToGrid w:val="0"/>
      <w:sz w:val="24"/>
    </w:rPr>
  </w:style>
  <w:style w:type="paragraph" w:customStyle="1" w:styleId="TituloGeral1">
    <w:name w:val="Titulo Geral 1"/>
    <w:basedOn w:val="Corpodetexto"/>
    <w:next w:val="Normal"/>
    <w:autoRedefine/>
    <w:rsid w:val="00F94FDB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right="40"/>
      <w:jc w:val="center"/>
    </w:pPr>
    <w:rPr>
      <w:rFonts w:ascii="Arial" w:hAnsi="Arial"/>
      <w:b/>
      <w:snapToGrid w:val="0"/>
      <w:sz w:val="28"/>
      <w:szCs w:val="20"/>
    </w:rPr>
  </w:style>
  <w:style w:type="paragraph" w:customStyle="1" w:styleId="Tabela">
    <w:name w:val="Tabela"/>
    <w:basedOn w:val="Normal"/>
    <w:autoRedefine/>
    <w:rsid w:val="00F94FDB"/>
    <w:pPr>
      <w:keepLines/>
      <w:ind w:right="40" w:firstLine="0"/>
      <w:jc w:val="center"/>
    </w:pPr>
    <w:rPr>
      <w:rFonts w:ascii="Arial" w:eastAsia="Times New Roman" w:hAnsi="Arial"/>
      <w:snapToGrid w:val="0"/>
      <w:sz w:val="20"/>
      <w:szCs w:val="20"/>
      <w:lang w:eastAsia="pt-BR"/>
    </w:rPr>
  </w:style>
  <w:style w:type="paragraph" w:styleId="ndicedeilustraes">
    <w:name w:val="table of figures"/>
    <w:basedOn w:val="Normal"/>
    <w:next w:val="Normal"/>
    <w:semiHidden/>
    <w:rsid w:val="00F94FDB"/>
    <w:pPr>
      <w:keepLines/>
      <w:ind w:left="442" w:right="40" w:hanging="442"/>
      <w:jc w:val="center"/>
    </w:pPr>
    <w:rPr>
      <w:rFonts w:ascii="Arial" w:eastAsia="Times New Roman" w:hAnsi="Arial"/>
      <w:snapToGrid w:val="0"/>
      <w:sz w:val="20"/>
      <w:szCs w:val="20"/>
      <w:lang w:eastAsia="pt-BR"/>
    </w:rPr>
  </w:style>
  <w:style w:type="paragraph" w:styleId="TextosemFormatao">
    <w:name w:val="Plain Text"/>
    <w:basedOn w:val="Normal"/>
    <w:link w:val="TextosemFormataoChar"/>
    <w:rsid w:val="00F94FDB"/>
    <w:pPr>
      <w:keepLines/>
      <w:spacing w:line="360" w:lineRule="auto"/>
      <w:ind w:right="40" w:firstLine="0"/>
    </w:pPr>
    <w:rPr>
      <w:rFonts w:ascii="Courier New" w:eastAsia="Times New Roman" w:hAnsi="Courier New"/>
      <w:snapToGrid w:val="0"/>
      <w:sz w:val="20"/>
      <w:szCs w:val="20"/>
    </w:rPr>
  </w:style>
  <w:style w:type="character" w:customStyle="1" w:styleId="TextosemFormataoChar">
    <w:name w:val="Texto sem Formatação Char"/>
    <w:link w:val="TextosemFormatao"/>
    <w:rsid w:val="00F94FDB"/>
    <w:rPr>
      <w:rFonts w:ascii="Courier New" w:eastAsia="Times New Roman" w:hAnsi="Courier New"/>
      <w:snapToGrid w:val="0"/>
    </w:rPr>
  </w:style>
  <w:style w:type="paragraph" w:customStyle="1" w:styleId="IOP">
    <w:name w:val="IOP"/>
    <w:autoRedefine/>
    <w:rsid w:val="00F94FDB"/>
    <w:pPr>
      <w:jc w:val="center"/>
    </w:pPr>
    <w:rPr>
      <w:rFonts w:ascii="Arial" w:eastAsia="Times New Roman" w:hAnsi="Arial"/>
      <w:b/>
      <w:sz w:val="28"/>
    </w:rPr>
  </w:style>
  <w:style w:type="paragraph" w:customStyle="1" w:styleId="Estilo1">
    <w:name w:val="Estilo1"/>
    <w:basedOn w:val="Sumrio4"/>
    <w:autoRedefine/>
    <w:rsid w:val="00F94FDB"/>
    <w:pPr>
      <w:keepLines/>
      <w:tabs>
        <w:tab w:val="clear" w:pos="1440"/>
        <w:tab w:val="clear" w:pos="8495"/>
      </w:tabs>
      <w:ind w:leftChars="0" w:left="600" w:right="40"/>
      <w:jc w:val="center"/>
    </w:pPr>
    <w:rPr>
      <w:rFonts w:ascii="Times New Roman" w:hAnsi="Times New Roman" w:cs="Times New Roman"/>
      <w:snapToGrid w:val="0"/>
      <w:sz w:val="18"/>
      <w:szCs w:val="20"/>
    </w:rPr>
  </w:style>
  <w:style w:type="paragraph" w:customStyle="1" w:styleId="Tabela1">
    <w:name w:val="Tabela1"/>
    <w:autoRedefine/>
    <w:rsid w:val="00F94FDB"/>
    <w:pPr>
      <w:jc w:val="center"/>
    </w:pPr>
    <w:rPr>
      <w:rFonts w:ascii="Arial" w:eastAsia="Times New Roman" w:hAnsi="Arial"/>
      <w:b/>
      <w:color w:val="FFFFFF"/>
    </w:rPr>
  </w:style>
  <w:style w:type="paragraph" w:customStyle="1" w:styleId="EstiloTabela10pt">
    <w:name w:val="Estilo Tabela + 10 pt"/>
    <w:basedOn w:val="Tabela"/>
    <w:autoRedefine/>
    <w:rsid w:val="00F94FDB"/>
  </w:style>
  <w:style w:type="paragraph" w:customStyle="1" w:styleId="Rodape">
    <w:name w:val="Rodape"/>
    <w:autoRedefine/>
    <w:rsid w:val="00F94FDB"/>
    <w:pPr>
      <w:pBdr>
        <w:top w:val="single" w:sz="4" w:space="1" w:color="auto"/>
      </w:pBdr>
      <w:tabs>
        <w:tab w:val="right" w:pos="9639"/>
      </w:tabs>
      <w:jc w:val="center"/>
    </w:pPr>
    <w:rPr>
      <w:rFonts w:ascii="Arial" w:eastAsia="Times New Roman" w:hAnsi="Arial"/>
      <w:b/>
      <w:sz w:val="16"/>
      <w:szCs w:val="16"/>
    </w:rPr>
  </w:style>
  <w:style w:type="paragraph" w:styleId="MapadoDocumento">
    <w:name w:val="Document Map"/>
    <w:basedOn w:val="Normal"/>
    <w:link w:val="MapadoDocumentoChar"/>
    <w:semiHidden/>
    <w:rsid w:val="00F94FDB"/>
    <w:pPr>
      <w:keepLines/>
      <w:shd w:val="clear" w:color="auto" w:fill="000080"/>
      <w:spacing w:line="240" w:lineRule="atLeast"/>
      <w:ind w:right="40" w:firstLine="0"/>
      <w:jc w:val="center"/>
    </w:pPr>
    <w:rPr>
      <w:rFonts w:ascii="Tahoma" w:eastAsia="Times New Roman" w:hAnsi="Tahoma"/>
      <w:snapToGrid w:val="0"/>
      <w:sz w:val="20"/>
      <w:szCs w:val="20"/>
    </w:rPr>
  </w:style>
  <w:style w:type="character" w:customStyle="1" w:styleId="MapadoDocumentoChar">
    <w:name w:val="Mapa do Documento Char"/>
    <w:link w:val="MapadoDocumento"/>
    <w:semiHidden/>
    <w:rsid w:val="00F94FDB"/>
    <w:rPr>
      <w:rFonts w:ascii="Tahoma" w:eastAsia="Times New Roman" w:hAnsi="Tahoma"/>
      <w:snapToGrid w:val="0"/>
      <w:shd w:val="clear" w:color="auto" w:fill="000080"/>
    </w:rPr>
  </w:style>
  <w:style w:type="paragraph" w:customStyle="1" w:styleId="Comando">
    <w:name w:val="Comando"/>
    <w:next w:val="Normal"/>
    <w:autoRedefine/>
    <w:rsid w:val="00F94FDB"/>
    <w:rPr>
      <w:rFonts w:ascii="Courier New" w:eastAsia="Times New Roman" w:hAnsi="Courier New"/>
      <w:b/>
      <w:noProof/>
      <w:sz w:val="16"/>
    </w:rPr>
  </w:style>
  <w:style w:type="paragraph" w:styleId="Remissivo1">
    <w:name w:val="index 1"/>
    <w:basedOn w:val="Normal"/>
    <w:next w:val="Normal"/>
    <w:autoRedefine/>
    <w:semiHidden/>
    <w:rsid w:val="00F94FDB"/>
    <w:pPr>
      <w:keepLines/>
      <w:spacing w:line="240" w:lineRule="atLeast"/>
      <w:ind w:left="200" w:right="40" w:hanging="200"/>
      <w:jc w:val="center"/>
    </w:pPr>
    <w:rPr>
      <w:rFonts w:ascii="Arial" w:eastAsia="Times New Roman" w:hAnsi="Arial"/>
      <w:snapToGrid w:val="0"/>
      <w:sz w:val="20"/>
      <w:szCs w:val="20"/>
      <w:lang w:eastAsia="pt-BR"/>
    </w:rPr>
  </w:style>
  <w:style w:type="paragraph" w:styleId="Remissivo2">
    <w:name w:val="index 2"/>
    <w:basedOn w:val="Normal"/>
    <w:next w:val="Normal"/>
    <w:autoRedefine/>
    <w:semiHidden/>
    <w:rsid w:val="00F94FDB"/>
    <w:pPr>
      <w:keepLines/>
      <w:spacing w:line="240" w:lineRule="atLeast"/>
      <w:ind w:left="400" w:right="40" w:hanging="200"/>
      <w:jc w:val="center"/>
    </w:pPr>
    <w:rPr>
      <w:rFonts w:ascii="Arial" w:eastAsia="Times New Roman" w:hAnsi="Arial"/>
      <w:snapToGrid w:val="0"/>
      <w:sz w:val="20"/>
      <w:szCs w:val="20"/>
      <w:lang w:eastAsia="pt-BR"/>
    </w:rPr>
  </w:style>
  <w:style w:type="paragraph" w:styleId="Remissivo3">
    <w:name w:val="index 3"/>
    <w:basedOn w:val="Normal"/>
    <w:next w:val="Normal"/>
    <w:autoRedefine/>
    <w:semiHidden/>
    <w:rsid w:val="00F94FDB"/>
    <w:pPr>
      <w:keepLines/>
      <w:spacing w:line="240" w:lineRule="atLeast"/>
      <w:ind w:left="600" w:right="40" w:hanging="200"/>
      <w:jc w:val="center"/>
    </w:pPr>
    <w:rPr>
      <w:rFonts w:ascii="Arial" w:eastAsia="Times New Roman" w:hAnsi="Arial"/>
      <w:snapToGrid w:val="0"/>
      <w:sz w:val="20"/>
      <w:szCs w:val="20"/>
      <w:lang w:eastAsia="pt-BR"/>
    </w:rPr>
  </w:style>
  <w:style w:type="paragraph" w:styleId="Remissivo4">
    <w:name w:val="index 4"/>
    <w:basedOn w:val="Normal"/>
    <w:next w:val="Normal"/>
    <w:autoRedefine/>
    <w:semiHidden/>
    <w:rsid w:val="00F94FDB"/>
    <w:pPr>
      <w:keepLines/>
      <w:spacing w:line="240" w:lineRule="atLeast"/>
      <w:ind w:left="800" w:right="40" w:hanging="200"/>
      <w:jc w:val="center"/>
    </w:pPr>
    <w:rPr>
      <w:rFonts w:ascii="Arial" w:eastAsia="Times New Roman" w:hAnsi="Arial"/>
      <w:snapToGrid w:val="0"/>
      <w:sz w:val="20"/>
      <w:szCs w:val="20"/>
      <w:lang w:eastAsia="pt-BR"/>
    </w:rPr>
  </w:style>
  <w:style w:type="paragraph" w:styleId="Remissivo5">
    <w:name w:val="index 5"/>
    <w:basedOn w:val="Normal"/>
    <w:next w:val="Normal"/>
    <w:autoRedefine/>
    <w:semiHidden/>
    <w:rsid w:val="00F94FDB"/>
    <w:pPr>
      <w:keepLines/>
      <w:spacing w:line="240" w:lineRule="atLeast"/>
      <w:ind w:left="1000" w:right="40" w:hanging="200"/>
      <w:jc w:val="center"/>
    </w:pPr>
    <w:rPr>
      <w:rFonts w:ascii="Arial" w:eastAsia="Times New Roman" w:hAnsi="Arial"/>
      <w:snapToGrid w:val="0"/>
      <w:sz w:val="20"/>
      <w:szCs w:val="20"/>
      <w:lang w:eastAsia="pt-BR"/>
    </w:rPr>
  </w:style>
  <w:style w:type="paragraph" w:styleId="Remissivo6">
    <w:name w:val="index 6"/>
    <w:basedOn w:val="Normal"/>
    <w:next w:val="Normal"/>
    <w:autoRedefine/>
    <w:semiHidden/>
    <w:rsid w:val="00F94FDB"/>
    <w:pPr>
      <w:keepLines/>
      <w:spacing w:line="240" w:lineRule="atLeast"/>
      <w:ind w:left="1200" w:right="40" w:hanging="200"/>
      <w:jc w:val="center"/>
    </w:pPr>
    <w:rPr>
      <w:rFonts w:ascii="Arial" w:eastAsia="Times New Roman" w:hAnsi="Arial"/>
      <w:snapToGrid w:val="0"/>
      <w:sz w:val="20"/>
      <w:szCs w:val="20"/>
      <w:lang w:eastAsia="pt-BR"/>
    </w:rPr>
  </w:style>
  <w:style w:type="paragraph" w:styleId="Remissivo7">
    <w:name w:val="index 7"/>
    <w:basedOn w:val="Normal"/>
    <w:next w:val="Normal"/>
    <w:autoRedefine/>
    <w:semiHidden/>
    <w:rsid w:val="00F94FDB"/>
    <w:pPr>
      <w:keepLines/>
      <w:spacing w:line="240" w:lineRule="atLeast"/>
      <w:ind w:left="1400" w:right="40" w:hanging="200"/>
      <w:jc w:val="center"/>
    </w:pPr>
    <w:rPr>
      <w:rFonts w:ascii="Arial" w:eastAsia="Times New Roman" w:hAnsi="Arial"/>
      <w:snapToGrid w:val="0"/>
      <w:sz w:val="20"/>
      <w:szCs w:val="20"/>
      <w:lang w:eastAsia="pt-BR"/>
    </w:rPr>
  </w:style>
  <w:style w:type="paragraph" w:styleId="Remissivo8">
    <w:name w:val="index 8"/>
    <w:basedOn w:val="Normal"/>
    <w:next w:val="Normal"/>
    <w:autoRedefine/>
    <w:semiHidden/>
    <w:rsid w:val="00F94FDB"/>
    <w:pPr>
      <w:keepLines/>
      <w:spacing w:line="240" w:lineRule="atLeast"/>
      <w:ind w:left="1600" w:right="40" w:hanging="200"/>
      <w:jc w:val="center"/>
    </w:pPr>
    <w:rPr>
      <w:rFonts w:ascii="Arial" w:eastAsia="Times New Roman" w:hAnsi="Arial"/>
      <w:snapToGrid w:val="0"/>
      <w:sz w:val="20"/>
      <w:szCs w:val="20"/>
      <w:lang w:eastAsia="pt-BR"/>
    </w:rPr>
  </w:style>
  <w:style w:type="paragraph" w:styleId="Remissivo9">
    <w:name w:val="index 9"/>
    <w:basedOn w:val="Normal"/>
    <w:next w:val="Normal"/>
    <w:autoRedefine/>
    <w:semiHidden/>
    <w:rsid w:val="00F94FDB"/>
    <w:pPr>
      <w:keepLines/>
      <w:spacing w:line="240" w:lineRule="atLeast"/>
      <w:ind w:left="1800" w:right="40" w:hanging="200"/>
      <w:jc w:val="center"/>
    </w:pPr>
    <w:rPr>
      <w:rFonts w:ascii="Arial" w:eastAsia="Times New Roman" w:hAnsi="Arial"/>
      <w:snapToGrid w:val="0"/>
      <w:sz w:val="20"/>
      <w:szCs w:val="20"/>
      <w:lang w:eastAsia="pt-BR"/>
    </w:rPr>
  </w:style>
  <w:style w:type="paragraph" w:styleId="Ttulodendiceremissivo">
    <w:name w:val="index heading"/>
    <w:basedOn w:val="Normal"/>
    <w:next w:val="Remissivo1"/>
    <w:semiHidden/>
    <w:rsid w:val="00F94FDB"/>
    <w:pPr>
      <w:keepLines/>
      <w:spacing w:line="240" w:lineRule="atLeast"/>
      <w:ind w:right="40" w:firstLine="0"/>
      <w:jc w:val="center"/>
    </w:pPr>
    <w:rPr>
      <w:rFonts w:ascii="Arial" w:eastAsia="Times New Roman" w:hAnsi="Arial"/>
      <w:snapToGrid w:val="0"/>
      <w:sz w:val="20"/>
      <w:szCs w:val="20"/>
      <w:lang w:eastAsia="pt-BR"/>
    </w:rPr>
  </w:style>
  <w:style w:type="paragraph" w:customStyle="1" w:styleId="Titulo1">
    <w:name w:val="Titulo 1"/>
    <w:basedOn w:val="Normal"/>
    <w:next w:val="Normal"/>
    <w:rsid w:val="00F94FDB"/>
    <w:pPr>
      <w:keepNext/>
      <w:keepLines/>
      <w:pageBreakBefore/>
      <w:numPr>
        <w:numId w:val="6"/>
      </w:numPr>
      <w:tabs>
        <w:tab w:val="left" w:pos="844"/>
        <w:tab w:val="left" w:pos="8073"/>
      </w:tabs>
      <w:spacing w:before="120" w:after="240"/>
      <w:outlineLvl w:val="0"/>
    </w:pPr>
    <w:rPr>
      <w:rFonts w:ascii="Book Antiqua" w:eastAsia="Times New Roman" w:hAnsi="Book Antiqua"/>
      <w:b/>
      <w:i/>
      <w:snapToGrid w:val="0"/>
      <w:sz w:val="28"/>
      <w:szCs w:val="20"/>
      <w:lang w:val="es-ES" w:eastAsia="en-US"/>
    </w:rPr>
  </w:style>
  <w:style w:type="paragraph" w:customStyle="1" w:styleId="Titulo2">
    <w:name w:val="Titulo 2"/>
    <w:basedOn w:val="Ttulo2"/>
    <w:next w:val="Normal"/>
    <w:rsid w:val="00F94FDB"/>
    <w:pPr>
      <w:keepLines/>
      <w:numPr>
        <w:numId w:val="6"/>
      </w:numPr>
      <w:tabs>
        <w:tab w:val="left" w:pos="844"/>
        <w:tab w:val="left" w:pos="8073"/>
      </w:tabs>
      <w:spacing w:before="480"/>
    </w:pPr>
    <w:rPr>
      <w:rFonts w:ascii="Book Antiqua" w:eastAsia="Times New Roman" w:hAnsi="Book Antiqua"/>
      <w:b/>
      <w:i/>
      <w:iCs w:val="0"/>
      <w:snapToGrid w:val="0"/>
      <w:color w:val="auto"/>
      <w:kern w:val="0"/>
      <w:sz w:val="24"/>
      <w:szCs w:val="20"/>
      <w:lang w:val="es-ES_tradnl" w:eastAsia="en-US"/>
    </w:rPr>
  </w:style>
  <w:style w:type="paragraph" w:customStyle="1" w:styleId="Titulo3">
    <w:name w:val="Titulo 3"/>
    <w:basedOn w:val="Ttulo3"/>
    <w:next w:val="Normal"/>
    <w:rsid w:val="00F94FDB"/>
    <w:pPr>
      <w:keepNext/>
      <w:keepLines/>
      <w:numPr>
        <w:numId w:val="6"/>
      </w:numPr>
      <w:tabs>
        <w:tab w:val="left" w:pos="844"/>
        <w:tab w:val="left" w:pos="8073"/>
      </w:tabs>
      <w:spacing w:before="360"/>
    </w:pPr>
    <w:rPr>
      <w:rFonts w:ascii="Book Antiqua" w:eastAsia="Times New Roman" w:hAnsi="Book Antiqua"/>
      <w:b/>
      <w:bCs w:val="0"/>
      <w:snapToGrid w:val="0"/>
      <w:color w:val="auto"/>
      <w:szCs w:val="20"/>
      <w:lang w:val="es-ES_tradnl" w:eastAsia="en-US"/>
    </w:rPr>
  </w:style>
  <w:style w:type="paragraph" w:styleId="SemEspaamento">
    <w:name w:val="No Spacing"/>
    <w:uiPriority w:val="1"/>
    <w:qFormat/>
    <w:rsid w:val="00F94FDB"/>
    <w:rPr>
      <w:rFonts w:ascii="Calibri" w:eastAsia="Calibri" w:hAnsi="Calibri"/>
      <w:sz w:val="22"/>
      <w:szCs w:val="22"/>
      <w:lang w:eastAsia="en-US"/>
    </w:rPr>
  </w:style>
  <w:style w:type="table" w:customStyle="1" w:styleId="Estilo2">
    <w:name w:val="Estilo2"/>
    <w:basedOn w:val="ListaMdia1-nfase11"/>
    <w:uiPriority w:val="99"/>
    <w:qFormat/>
    <w:rsid w:val="00F94FDB"/>
    <w:tblPr/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ListaMdia1-nfase11">
    <w:name w:val="Lista Média 1 - Ênfase 11"/>
    <w:basedOn w:val="Tabelanormal"/>
    <w:uiPriority w:val="65"/>
    <w:rsid w:val="00F94FDB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F94FDB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Clara-nfase11">
    <w:name w:val="Lista Clara - Ênfase 11"/>
    <w:basedOn w:val="Tabelanormal"/>
    <w:uiPriority w:val="61"/>
    <w:rsid w:val="00F94FDB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ListaColorida-nfase11">
    <w:name w:val="Lista Colorida - Ênfase 11"/>
    <w:basedOn w:val="Normal"/>
    <w:qFormat/>
    <w:rsid w:val="00CF0CF3"/>
    <w:pPr>
      <w:ind w:left="720" w:firstLine="0"/>
      <w:jc w:val="left"/>
    </w:pPr>
    <w:rPr>
      <w:rFonts w:ascii="Times New Roman" w:eastAsia="Times New Roman" w:hAnsi="Times New Roman"/>
      <w:noProof/>
      <w:snapToGrid w:val="0"/>
      <w:sz w:val="24"/>
      <w:lang w:val="en-US" w:eastAsia="en-US"/>
    </w:rPr>
  </w:style>
  <w:style w:type="character" w:customStyle="1" w:styleId="cogh3bodyCharCharCharCharChar">
    <w:name w:val="cog_h3_body Char Char Char Char Char"/>
    <w:uiPriority w:val="99"/>
    <w:rsid w:val="00CF0CF3"/>
    <w:rPr>
      <w:rFonts w:ascii="Arial" w:hAnsi="Arial" w:cs="Arial"/>
      <w:sz w:val="24"/>
      <w:szCs w:val="24"/>
      <w:lang w:val="en-US" w:eastAsia="en-US"/>
    </w:rPr>
  </w:style>
  <w:style w:type="table" w:customStyle="1" w:styleId="SombreamentoClaro-nfase11">
    <w:name w:val="Sombreamento Claro - Ênfase 11"/>
    <w:basedOn w:val="Tabelanormal"/>
    <w:uiPriority w:val="60"/>
    <w:rsid w:val="009E20A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styleId="nfaseIntensa">
    <w:name w:val="Intense Emphasis"/>
    <w:uiPriority w:val="21"/>
    <w:qFormat/>
    <w:rsid w:val="000D35F8"/>
    <w:rPr>
      <w:b/>
      <w:bCs/>
      <w:i/>
      <w:iCs/>
      <w:color w:val="4F81BD"/>
    </w:rPr>
  </w:style>
  <w:style w:type="paragraph" w:styleId="Reviso">
    <w:name w:val="Revision"/>
    <w:hidden/>
    <w:uiPriority w:val="99"/>
    <w:semiHidden/>
    <w:rsid w:val="007C489F"/>
    <w:rPr>
      <w:rFonts w:ascii="Calibri" w:hAnsi="Calibri"/>
      <w:sz w:val="22"/>
      <w:szCs w:val="24"/>
      <w:lang w:eastAsia="zh-CN"/>
    </w:rPr>
  </w:style>
  <w:style w:type="character" w:styleId="nfaseSutil">
    <w:name w:val="Subtle Emphasis"/>
    <w:uiPriority w:val="19"/>
    <w:qFormat/>
    <w:rsid w:val="00DF6280"/>
    <w:rPr>
      <w:rFonts w:ascii="Times New Roman" w:eastAsia="Times New Roman" w:hAnsi="Times New Roman" w:cs="Times New Roman" w:hint="default"/>
      <w:bCs w:val="0"/>
      <w:i/>
      <w:iCs/>
      <w:color w:val="808080"/>
      <w:szCs w:val="22"/>
      <w:lang w:val="en-US"/>
    </w:rPr>
  </w:style>
  <w:style w:type="table" w:customStyle="1" w:styleId="LightList1">
    <w:name w:val="Light List1"/>
    <w:basedOn w:val="Tabelanormal"/>
    <w:uiPriority w:val="61"/>
    <w:rsid w:val="009464D0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character" w:styleId="Refdenotadefim">
    <w:name w:val="endnote reference"/>
    <w:uiPriority w:val="99"/>
    <w:semiHidden/>
    <w:unhideWhenUsed/>
    <w:rsid w:val="008127A8"/>
    <w:rPr>
      <w:vertAlign w:val="superscript"/>
    </w:rPr>
  </w:style>
  <w:style w:type="paragraph" w:customStyle="1" w:styleId="corpolistamarcador">
    <w:name w:val="corpo.lista_marcador"/>
    <w:basedOn w:val="corpotexto"/>
    <w:rsid w:val="00D7481B"/>
    <w:pPr>
      <w:numPr>
        <w:numId w:val="10"/>
      </w:numPr>
      <w:tabs>
        <w:tab w:val="clear" w:pos="964"/>
        <w:tab w:val="num" w:pos="432"/>
      </w:tabs>
      <w:ind w:left="432" w:hanging="432"/>
    </w:pPr>
    <w:rPr>
      <w:rFonts w:ascii="Lucida Sans" w:eastAsia="Times New Roman" w:hAnsi="Lucida Sans" w:cs="Lucida Sans"/>
      <w:sz w:val="20"/>
    </w:rPr>
  </w:style>
  <w:style w:type="character" w:customStyle="1" w:styleId="PargrafodaListaChar">
    <w:name w:val="Parágrafo da Lista Char"/>
    <w:link w:val="PargrafodaLista"/>
    <w:uiPriority w:val="34"/>
    <w:rsid w:val="00B2323C"/>
    <w:rPr>
      <w:rFonts w:ascii="Calibri" w:hAnsi="Calibri"/>
      <w:sz w:val="22"/>
      <w:szCs w:val="24"/>
      <w:lang w:eastAsia="zh-CN"/>
    </w:rPr>
  </w:style>
  <w:style w:type="table" w:styleId="Tabelacomgrade8">
    <w:name w:val="Table Grid 8"/>
    <w:basedOn w:val="Tabelanormal"/>
    <w:rsid w:val="0041317E"/>
    <w:rPr>
      <w:rFonts w:eastAsia="Times New Roman"/>
      <w:lang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GradeMdia1-nfase21">
    <w:name w:val="Grade Média 1 - Ênfase 21"/>
    <w:basedOn w:val="Normal"/>
    <w:uiPriority w:val="34"/>
    <w:qFormat/>
    <w:rsid w:val="007D24EC"/>
    <w:pPr>
      <w:ind w:left="720" w:firstLine="0"/>
      <w:jc w:val="left"/>
    </w:pPr>
    <w:rPr>
      <w:rFonts w:eastAsia="Calibri"/>
      <w:szCs w:val="22"/>
      <w:lang w:eastAsia="pt-BR"/>
    </w:rPr>
  </w:style>
  <w:style w:type="table" w:styleId="TabelaSimples1">
    <w:name w:val="Plain Table 1"/>
    <w:basedOn w:val="Tabelanormal"/>
    <w:uiPriority w:val="41"/>
    <w:rsid w:val="007D24E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17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5834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0735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473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9335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263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419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312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675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118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5660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788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18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3167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9661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ana\Desktop\Luana\Comercial\Gerador%20de%20Proposta\Gerador%20de%20Proposta\_config\_modelo_proposta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E12963-AFD9-4D9A-B21A-B927056EB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_modelo_proposta.dot</Template>
  <TotalTime>4</TotalTime>
  <Pages>1</Pages>
  <Words>4183</Words>
  <Characters>22590</Characters>
  <Application>Microsoft Office Word</Application>
  <DocSecurity>0</DocSecurity>
  <Lines>188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26720</CharactersWithSpaces>
  <SharedDoc>false</SharedDoc>
  <HLinks>
    <vt:vector size="234" baseType="variant">
      <vt:variant>
        <vt:i4>1441841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_Toc342402031</vt:lpwstr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_Toc342402030</vt:lpwstr>
      </vt:variant>
      <vt:variant>
        <vt:i4>1507377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_Toc342402029</vt:lpwstr>
      </vt:variant>
      <vt:variant>
        <vt:i4>1507377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_Toc342402028</vt:lpwstr>
      </vt:variant>
      <vt:variant>
        <vt:i4>1507377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_Toc342402027</vt:lpwstr>
      </vt:variant>
      <vt:variant>
        <vt:i4>1507377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_Toc342402026</vt:lpwstr>
      </vt:variant>
      <vt:variant>
        <vt:i4>1507377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_Toc342402025</vt:lpwstr>
      </vt:variant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_Toc342402024</vt:lpwstr>
      </vt:variant>
      <vt:variant>
        <vt:i4>1507377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_Toc342402023</vt:lpwstr>
      </vt:variant>
      <vt:variant>
        <vt:i4>1507377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_Toc342402022</vt:lpwstr>
      </vt:variant>
      <vt:variant>
        <vt:i4>1507377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_Toc342402021</vt:lpwstr>
      </vt:variant>
      <vt:variant>
        <vt:i4>1507377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_Toc342402020</vt:lpwstr>
      </vt:variant>
      <vt:variant>
        <vt:i4>1310769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_Toc342402019</vt:lpwstr>
      </vt:variant>
      <vt:variant>
        <vt:i4>1310769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_Toc342402018</vt:lpwstr>
      </vt:variant>
      <vt:variant>
        <vt:i4>1310769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_Toc342402017</vt:lpwstr>
      </vt:variant>
      <vt:variant>
        <vt:i4>1310769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_Toc342402016</vt:lpwstr>
      </vt:variant>
      <vt:variant>
        <vt:i4>1310769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_Toc342402015</vt:lpwstr>
      </vt:variant>
      <vt:variant>
        <vt:i4>1310769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_Toc342402014</vt:lpwstr>
      </vt:variant>
      <vt:variant>
        <vt:i4>1310769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_Toc342402013</vt:lpwstr>
      </vt:variant>
      <vt:variant>
        <vt:i4>1310769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_Toc342402012</vt:lpwstr>
      </vt:variant>
      <vt:variant>
        <vt:i4>1310769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_Toc342402011</vt:lpwstr>
      </vt:variant>
      <vt:variant>
        <vt:i4>1310769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_Toc342402010</vt:lpwstr>
      </vt:variant>
      <vt:variant>
        <vt:i4>1376305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_Toc342402009</vt:lpwstr>
      </vt:variant>
      <vt:variant>
        <vt:i4>1376305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_Toc342402008</vt:lpwstr>
      </vt:variant>
      <vt:variant>
        <vt:i4>1376305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_Toc342402007</vt:lpwstr>
      </vt:variant>
      <vt:variant>
        <vt:i4>1376305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_Toc342402006</vt:lpwstr>
      </vt:variant>
      <vt:variant>
        <vt:i4>1376305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_Toc342402005</vt:lpwstr>
      </vt:variant>
      <vt:variant>
        <vt:i4>1376305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_Toc342402004</vt:lpwstr>
      </vt:variant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_Toc342402003</vt:lpwstr>
      </vt:variant>
      <vt:variant>
        <vt:i4>1376305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_Toc342402002</vt:lpwstr>
      </vt:variant>
      <vt:variant>
        <vt:i4>1376305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_Toc342402001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_Toc342402000</vt:lpwstr>
      </vt:variant>
      <vt:variant>
        <vt:i4>2031672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_Toc342401999</vt:lpwstr>
      </vt:variant>
      <vt:variant>
        <vt:i4>2031672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_Toc342401998</vt:lpwstr>
      </vt:variant>
      <vt:variant>
        <vt:i4>2031672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_Toc342401997</vt:lpwstr>
      </vt:variant>
      <vt:variant>
        <vt:i4>2031672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_Toc342401996</vt:lpwstr>
      </vt:variant>
      <vt:variant>
        <vt:i4>2031672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_Toc342401995</vt:lpwstr>
      </vt:variant>
      <vt:variant>
        <vt:i4>2031672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_Toc342401994</vt:lpwstr>
      </vt:variant>
      <vt:variant>
        <vt:i4>2031672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_Toc342401993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Aline Ferreira</dc:creator>
  <cp:lastModifiedBy>Rafael Rodrigues</cp:lastModifiedBy>
  <cp:revision>6</cp:revision>
  <cp:lastPrinted>2015-12-10T20:27:00Z</cp:lastPrinted>
  <dcterms:created xsi:type="dcterms:W3CDTF">2015-12-10T23:25:00Z</dcterms:created>
  <dcterms:modified xsi:type="dcterms:W3CDTF">2016-12-20T18:29:00Z</dcterms:modified>
</cp:coreProperties>
</file>